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3A83" w:rsidRDefault="00DE53B5" w:rsidP="00E77B7D">
      <w:pPr>
        <w:pStyle w:val="Title"/>
      </w:pPr>
      <w:r>
        <w:rPr>
          <w:rFonts w:hint="eastAsia"/>
        </w:rPr>
        <w:t>Linux</w:t>
      </w:r>
      <w:r>
        <w:rPr>
          <w:rFonts w:hint="eastAsia"/>
        </w:rPr>
        <w:t>文件系统</w:t>
      </w:r>
    </w:p>
    <w:p w:rsidR="00DE53B5" w:rsidRDefault="00DE53B5" w:rsidP="00DE53B5">
      <w:pPr>
        <w:pStyle w:val="Heading1"/>
        <w:numPr>
          <w:ilvl w:val="0"/>
          <w:numId w:val="1"/>
        </w:numPr>
      </w:pPr>
      <w:r>
        <w:rPr>
          <w:rFonts w:hint="eastAsia"/>
        </w:rPr>
        <w:t>文件系统的基本概念</w:t>
      </w:r>
    </w:p>
    <w:p w:rsidR="00DE53B5" w:rsidRDefault="00DE53B5" w:rsidP="00DE53B5">
      <w:pPr>
        <w:ind w:left="360"/>
      </w:pPr>
      <w:r>
        <w:rPr>
          <w:rFonts w:hint="eastAsia"/>
        </w:rPr>
        <w:t>文件：具有名字的一组相关信息的有序集合</w:t>
      </w:r>
    </w:p>
    <w:p w:rsidR="00DE53B5" w:rsidRDefault="00DE53B5" w:rsidP="00DE53B5">
      <w:pPr>
        <w:ind w:left="360"/>
      </w:pPr>
      <w:r>
        <w:rPr>
          <w:rFonts w:hint="eastAsia"/>
        </w:rPr>
        <w:t>文件系统：是操作系统的一部分。负责管理系统中的文件，为用户提供使用文件的操作接口。文件系统以磁盘分区划分，每个分区对应一个独立的文件系统。</w:t>
      </w:r>
      <w:r>
        <w:t>L</w:t>
      </w:r>
      <w:r>
        <w:rPr>
          <w:rFonts w:hint="eastAsia"/>
        </w:rPr>
        <w:t>inux的文件系统结构。</w:t>
      </w:r>
    </w:p>
    <w:p w:rsidR="00DE53B5" w:rsidRDefault="00DE53B5" w:rsidP="00DE53B5">
      <w:r>
        <w:rPr>
          <w:noProof/>
        </w:rPr>
        <w:t xml:space="preserve">    </w:t>
      </w:r>
      <w:r>
        <w:rPr>
          <w:rFonts w:hint="eastAsia"/>
          <w:noProof/>
        </w:rPr>
        <w:drawing>
          <wp:inline distT="0" distB="0" distL="0" distR="0">
            <wp:extent cx="2962275" cy="2276475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3B5" w:rsidRDefault="00280C0D" w:rsidP="00280C0D">
      <w:r>
        <w:rPr>
          <w:rFonts w:hint="eastAsia"/>
        </w:rPr>
        <w:t xml:space="preserve">      </w:t>
      </w:r>
      <w:r w:rsidR="00DE53B5">
        <w:rPr>
          <w:rFonts w:hint="eastAsia"/>
        </w:rPr>
        <w:t>挂载点：磁盘分区挂载在文件树的某一个目录。</w:t>
      </w:r>
    </w:p>
    <w:p w:rsidR="00DE53B5" w:rsidRDefault="00DE53B5" w:rsidP="00280C0D">
      <w:pPr>
        <w:ind w:left="435"/>
      </w:pPr>
      <w:r>
        <w:t>I</w:t>
      </w:r>
      <w:r w:rsidR="00587DD4">
        <w:rPr>
          <w:rFonts w:hint="eastAsia"/>
        </w:rPr>
        <w:t>node：</w:t>
      </w:r>
      <w:r>
        <w:rPr>
          <w:rFonts w:hint="eastAsia"/>
        </w:rPr>
        <w:t>文件储存在硬盘上，硬盘的最小存储单位叫做</w:t>
      </w:r>
      <w:r>
        <w:t>"扇区"（Sector）。每个扇区储存</w:t>
      </w:r>
      <w:r w:rsidRPr="00B32C63">
        <w:rPr>
          <w:color w:val="FF0000"/>
        </w:rPr>
        <w:t>512字节</w:t>
      </w:r>
      <w:r>
        <w:t>（相当于0.5KB）。</w:t>
      </w:r>
      <w:r>
        <w:rPr>
          <w:rFonts w:hint="eastAsia"/>
        </w:rPr>
        <w:t>操作系统读取硬盘的时候，不会一个个扇区地读取，这样效率太低，而是一次性连续读取多个扇区，即一次性读取一个</w:t>
      </w:r>
      <w:r>
        <w:t>"块"（block）。这种由多个扇区组成的"块"，是文件存取的最小单位。"块"的大小，最常见的是4KB，即连续八个 sector组成一个 block。</w:t>
      </w:r>
      <w:r w:rsidRPr="000665E7">
        <w:rPr>
          <w:rFonts w:hint="eastAsia"/>
        </w:rPr>
        <w:t>这种储存文件元信息的区域就叫做</w:t>
      </w:r>
      <w:r w:rsidRPr="000665E7">
        <w:t>inode，中文译名为"索引节点"。</w:t>
      </w:r>
      <w:r>
        <w:t>I</w:t>
      </w:r>
      <w:r>
        <w:rPr>
          <w:rFonts w:hint="eastAsia"/>
        </w:rPr>
        <w:t>node包含的内容：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t>文件的字节数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t>文件拥有者的User ID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t>文件的Group ID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t>文件的读、写、执行权限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t>文件的时间戳，共有三个：ctime指inode上一次变动的时间，mtime指文件内容上一次变动的时间，atime指文件上一次打开的时间。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lastRenderedPageBreak/>
        <w:t>链接数，即有多少文件名指向这个inode</w:t>
      </w:r>
    </w:p>
    <w:p w:rsidR="00DE53B5" w:rsidRDefault="00DE53B5" w:rsidP="00B32C63">
      <w:pPr>
        <w:pStyle w:val="ListParagraph"/>
        <w:numPr>
          <w:ilvl w:val="0"/>
          <w:numId w:val="48"/>
        </w:numPr>
      </w:pPr>
      <w:r>
        <w:t>文件数据block的位置</w:t>
      </w:r>
    </w:p>
    <w:p w:rsidR="00DE53B5" w:rsidRDefault="00DE53B5" w:rsidP="00280C0D">
      <w:pPr>
        <w:ind w:left="480" w:firstLine="240"/>
      </w:pPr>
      <w:r w:rsidRPr="000665E7">
        <w:t>inode也会消耗硬盘空间，所以硬盘格式化的时候，操作系统自动将硬盘分成两个区域。一个是数据区，存放文件数据；另一个是inode区（inode table），存放inode所包含的信息。</w:t>
      </w:r>
      <w:r w:rsidRPr="000665E7">
        <w:rPr>
          <w:rFonts w:hint="eastAsia"/>
        </w:rPr>
        <w:t>每个</w:t>
      </w:r>
      <w:r w:rsidRPr="000665E7">
        <w:t>inode节点的大小，一般是128字节或256字节。inode节点的总数，在格式化时就给定，一般是每1KB或每2KB就设置一个inode。</w:t>
      </w:r>
      <w:r>
        <w:rPr>
          <w:rFonts w:hint="eastAsia"/>
        </w:rPr>
        <w:t>使用</w:t>
      </w:r>
      <w:r w:rsidRPr="000665E7">
        <w:t xml:space="preserve">df </w:t>
      </w:r>
      <w:r>
        <w:t>–</w:t>
      </w:r>
      <w:r w:rsidRPr="000665E7">
        <w:t>i</w:t>
      </w:r>
      <w:r>
        <w:rPr>
          <w:rFonts w:hint="eastAsia"/>
        </w:rPr>
        <w:t>查看使用情况。</w:t>
      </w:r>
      <w:r w:rsidRPr="000665E7">
        <w:t>Unix/Linux系统内部不使用文件名，而使用inode号码来识别文件</w:t>
      </w:r>
      <w:r>
        <w:rPr>
          <w:rFonts w:hint="eastAsia"/>
        </w:rPr>
        <w:t>。</w:t>
      </w:r>
    </w:p>
    <w:p w:rsidR="00DE53B5" w:rsidRDefault="00DE53B5" w:rsidP="00280C0D">
      <w:pPr>
        <w:ind w:left="480"/>
      </w:pPr>
      <w:r w:rsidRPr="00B32C63">
        <w:rPr>
          <w:rFonts w:hint="eastAsia"/>
          <w:color w:val="FF0000"/>
        </w:rPr>
        <w:t>用户通过文件名，打开文件</w:t>
      </w:r>
      <w:r w:rsidR="00B32C63" w:rsidRPr="00B32C63">
        <w:rPr>
          <w:rFonts w:hint="eastAsia"/>
          <w:color w:val="FF0000"/>
        </w:rPr>
        <w:t>的实际过程</w:t>
      </w:r>
      <w:r>
        <w:rPr>
          <w:rFonts w:hint="eastAsia"/>
        </w:rPr>
        <w:t>：</w:t>
      </w:r>
      <w:r w:rsidRPr="000665E7">
        <w:rPr>
          <w:rFonts w:hint="eastAsia"/>
        </w:rPr>
        <w:t>首先，系统找到这个文件名对应的</w:t>
      </w:r>
      <w:r w:rsidRPr="000665E7">
        <w:t>inode号码；其次，通过inode号码，获取inode信息；最后，根据inode信息，找到文件数据所在的block，读出数据。</w:t>
      </w:r>
    </w:p>
    <w:p w:rsidR="00280C0D" w:rsidRDefault="00280C0D" w:rsidP="00280C0D">
      <w:pPr>
        <w:pStyle w:val="Heading1"/>
        <w:numPr>
          <w:ilvl w:val="0"/>
          <w:numId w:val="1"/>
        </w:numPr>
      </w:pPr>
      <w:r>
        <w:rPr>
          <w:rFonts w:hint="eastAsia"/>
        </w:rPr>
        <w:t>文件系统的类型</w:t>
      </w:r>
    </w:p>
    <w:p w:rsidR="00280C0D" w:rsidRDefault="00280C0D" w:rsidP="00280C0D">
      <w:pPr>
        <w:pStyle w:val="Heading2"/>
        <w:numPr>
          <w:ilvl w:val="0"/>
          <w:numId w:val="2"/>
        </w:numPr>
      </w:pPr>
      <w:r>
        <w:rPr>
          <w:rFonts w:hint="eastAsia"/>
        </w:rPr>
        <w:t>磁盘文件系统</w:t>
      </w:r>
    </w:p>
    <w:p w:rsidR="00280C0D" w:rsidRDefault="00280C0D" w:rsidP="00280C0D">
      <w:pPr>
        <w:ind w:left="360"/>
      </w:pPr>
      <w:r>
        <w:t>ext2</w:t>
      </w:r>
      <w:r>
        <w:rPr>
          <w:rFonts w:hint="eastAsia"/>
        </w:rPr>
        <w:t>：是一个</w:t>
      </w:r>
      <w:r>
        <w:t>ext</w:t>
      </w:r>
      <w:r>
        <w:rPr>
          <w:rFonts w:hint="eastAsia"/>
        </w:rPr>
        <w:t>文件系统的升级版本，</w:t>
      </w:r>
      <w:r>
        <w:t>Redhat Linux 7.2</w:t>
      </w:r>
      <w:r>
        <w:rPr>
          <w:rFonts w:hint="eastAsia"/>
        </w:rPr>
        <w:t>版本以前系统默认的文件系统。</w:t>
      </w:r>
      <w:r>
        <w:t>1993</w:t>
      </w:r>
      <w:r>
        <w:rPr>
          <w:rFonts w:hint="eastAsia"/>
        </w:rPr>
        <w:t>年发布，最大支持</w:t>
      </w:r>
      <w:r>
        <w:t>16TB</w:t>
      </w:r>
      <w:r>
        <w:rPr>
          <w:rFonts w:hint="eastAsia"/>
        </w:rPr>
        <w:t>分区和最大</w:t>
      </w:r>
      <w:r>
        <w:t>2TB</w:t>
      </w:r>
      <w:r>
        <w:rPr>
          <w:rFonts w:hint="eastAsia"/>
        </w:rPr>
        <w:t>文件。</w:t>
      </w:r>
    </w:p>
    <w:p w:rsidR="00280C0D" w:rsidRDefault="00280C0D" w:rsidP="00280C0D">
      <w:pPr>
        <w:ind w:left="360"/>
      </w:pPr>
      <w:r>
        <w:t>ext3</w:t>
      </w:r>
      <w:r>
        <w:rPr>
          <w:rFonts w:hint="eastAsia"/>
        </w:rPr>
        <w:t>：是</w:t>
      </w:r>
      <w:r>
        <w:t>ext2</w:t>
      </w:r>
      <w:r>
        <w:rPr>
          <w:rFonts w:hint="eastAsia"/>
        </w:rPr>
        <w:t>的升级版本，最大区别就使附带日志功能，以在系统突然停止时候提高文件系统的可靠性。最大支持</w:t>
      </w:r>
      <w:r>
        <w:t>16TB</w:t>
      </w:r>
      <w:r>
        <w:rPr>
          <w:rFonts w:hint="eastAsia"/>
        </w:rPr>
        <w:t>分区和最大</w:t>
      </w:r>
      <w:r>
        <w:t>2TB</w:t>
      </w:r>
      <w:r>
        <w:rPr>
          <w:rFonts w:hint="eastAsia"/>
        </w:rPr>
        <w:t>文件。</w:t>
      </w:r>
    </w:p>
    <w:p w:rsidR="00280C0D" w:rsidRDefault="00280C0D" w:rsidP="00280C0D">
      <w:pPr>
        <w:ind w:left="360"/>
      </w:pPr>
      <w:r>
        <w:t>ext4</w:t>
      </w:r>
      <w:r>
        <w:rPr>
          <w:rFonts w:hint="eastAsia"/>
        </w:rPr>
        <w:t>：是</w:t>
      </w:r>
      <w:r>
        <w:t>ext3</w:t>
      </w:r>
      <w:r>
        <w:rPr>
          <w:rFonts w:hint="eastAsia"/>
        </w:rPr>
        <w:t>文件系统的升级版。在性能上，伸展性和可靠性方面进行了大量改进。</w:t>
      </w:r>
      <w:r>
        <w:t>EXT4</w:t>
      </w:r>
      <w:r>
        <w:rPr>
          <w:rFonts w:hint="eastAsia"/>
        </w:rPr>
        <w:t>的变化可以说是翻天覆地的，比如向下兼容</w:t>
      </w:r>
      <w:r>
        <w:t>EXT3</w:t>
      </w:r>
      <w:r>
        <w:rPr>
          <w:rFonts w:hint="eastAsia"/>
        </w:rPr>
        <w:t>，最大</w:t>
      </w:r>
      <w:r>
        <w:t>1EB</w:t>
      </w:r>
      <w:r>
        <w:rPr>
          <w:rFonts w:hint="eastAsia"/>
        </w:rPr>
        <w:t>文件系统和</w:t>
      </w:r>
      <w:r>
        <w:t>16TB</w:t>
      </w:r>
      <w:r>
        <w:rPr>
          <w:rFonts w:hint="eastAsia"/>
        </w:rPr>
        <w:t>文件，无线数量的子目录，</w:t>
      </w:r>
      <w:r>
        <w:t>Extends</w:t>
      </w:r>
      <w:r>
        <w:rPr>
          <w:rFonts w:hint="eastAsia"/>
        </w:rPr>
        <w:t>连续数据块概念，多块分配，延迟分配，持久预分配，快速</w:t>
      </w:r>
      <w:r>
        <w:t>FSCK</w:t>
      </w:r>
      <w:r>
        <w:rPr>
          <w:rFonts w:hint="eastAsia"/>
        </w:rPr>
        <w:t>，日志校验，无日志默认，在线碎片整理，</w:t>
      </w:r>
      <w:r>
        <w:t>inode</w:t>
      </w:r>
      <w:r>
        <w:rPr>
          <w:rFonts w:hint="eastAsia"/>
        </w:rPr>
        <w:t>增强默认开启</w:t>
      </w:r>
      <w:r>
        <w:t>barrier</w:t>
      </w:r>
      <w:r>
        <w:rPr>
          <w:rFonts w:hint="eastAsia"/>
        </w:rPr>
        <w:t>等。（</w:t>
      </w:r>
      <w:r>
        <w:t>1EB=1024*1024TB</w:t>
      </w:r>
      <w:r>
        <w:rPr>
          <w:rFonts w:hint="eastAsia"/>
        </w:rPr>
        <w:t>（</w:t>
      </w:r>
      <w:r>
        <w:t>PB</w:t>
      </w:r>
      <w:r>
        <w:rPr>
          <w:rFonts w:hint="eastAsia"/>
        </w:rPr>
        <w:t>））</w:t>
      </w:r>
    </w:p>
    <w:p w:rsidR="00280C0D" w:rsidRDefault="00280C0D" w:rsidP="00280C0D">
      <w:pPr>
        <w:pStyle w:val="Heading2"/>
        <w:numPr>
          <w:ilvl w:val="0"/>
          <w:numId w:val="2"/>
        </w:numPr>
      </w:pPr>
      <w:r>
        <w:rPr>
          <w:rFonts w:hint="eastAsia"/>
        </w:rPr>
        <w:t>网络文件系统（</w:t>
      </w:r>
      <w:r>
        <w:rPr>
          <w:rFonts w:hint="eastAsia"/>
        </w:rPr>
        <w:t>NFS,SMB,GFS</w:t>
      </w:r>
      <w:r>
        <w:rPr>
          <w:rFonts w:hint="eastAsia"/>
        </w:rPr>
        <w:t>）</w:t>
      </w:r>
    </w:p>
    <w:p w:rsidR="00280C0D" w:rsidRDefault="00280C0D" w:rsidP="00280C0D">
      <w:pPr>
        <w:pStyle w:val="Heading2"/>
        <w:numPr>
          <w:ilvl w:val="0"/>
          <w:numId w:val="2"/>
        </w:numPr>
      </w:pPr>
      <w:r>
        <w:rPr>
          <w:rFonts w:hint="eastAsia"/>
        </w:rPr>
        <w:t>数据库文件系统</w:t>
      </w:r>
    </w:p>
    <w:p w:rsidR="00280C0D" w:rsidRDefault="00280C0D" w:rsidP="00280C0D">
      <w:pPr>
        <w:pStyle w:val="Heading2"/>
        <w:numPr>
          <w:ilvl w:val="0"/>
          <w:numId w:val="2"/>
        </w:numPr>
      </w:pPr>
      <w:r>
        <w:rPr>
          <w:rFonts w:hint="eastAsia"/>
        </w:rPr>
        <w:t>特殊文件系统</w:t>
      </w:r>
    </w:p>
    <w:p w:rsidR="00280C0D" w:rsidRDefault="00280C0D" w:rsidP="00280C0D"/>
    <w:p w:rsidR="00E77B7D" w:rsidRDefault="009B3501" w:rsidP="009B3501">
      <w:pPr>
        <w:pStyle w:val="Heading1"/>
      </w:pPr>
      <w:r>
        <w:lastRenderedPageBreak/>
        <w:t>L</w:t>
      </w:r>
      <w:r>
        <w:rPr>
          <w:rFonts w:hint="eastAsia"/>
        </w:rPr>
        <w:t>inux</w:t>
      </w:r>
      <w:r w:rsidR="00AE6106">
        <w:rPr>
          <w:rFonts w:hint="eastAsia"/>
        </w:rPr>
        <w:t>磁盘</w:t>
      </w:r>
      <w:r>
        <w:rPr>
          <w:rFonts w:hint="eastAsia"/>
        </w:rPr>
        <w:t>的基本概念</w:t>
      </w:r>
    </w:p>
    <w:p w:rsidR="009B3501" w:rsidRDefault="009B3501" w:rsidP="007C23F1">
      <w:pPr>
        <w:pStyle w:val="Heading2"/>
        <w:numPr>
          <w:ilvl w:val="0"/>
          <w:numId w:val="49"/>
        </w:numPr>
      </w:pPr>
      <w:r>
        <w:rPr>
          <w:rFonts w:hint="eastAsia"/>
        </w:rPr>
        <w:t>磁盘的物理组织</w:t>
      </w:r>
    </w:p>
    <w:p w:rsidR="007C23F1" w:rsidRPr="007C23F1" w:rsidRDefault="007C23F1" w:rsidP="007C23F1"/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DE53B5" w:rsidTr="00DE53B5">
        <w:tc>
          <w:tcPr>
            <w:tcW w:w="8388" w:type="dxa"/>
          </w:tcPr>
          <w:p w:rsidR="00DE53B5" w:rsidRDefault="00DE53B5" w:rsidP="00DE53B5">
            <w:r>
              <w:rPr>
                <w:rFonts w:hint="eastAsia"/>
              </w:rPr>
              <w:t>磁盘：又叫硬盘，由一片或几片圆形盘片组成。</w:t>
            </w:r>
          </w:p>
          <w:p w:rsidR="00DE53B5" w:rsidRDefault="00DE53B5" w:rsidP="00DE53B5">
            <w:r>
              <w:rPr>
                <w:rFonts w:hint="eastAsia"/>
              </w:rPr>
              <w:t>磁片：圆形盘片，表面度有磁性物质，磁化后可以进行存储数据。</w:t>
            </w:r>
          </w:p>
          <w:p w:rsidR="00DE53B5" w:rsidRDefault="00DE53B5" w:rsidP="00DE53B5">
            <w:r>
              <w:rPr>
                <w:rFonts w:hint="eastAsia"/>
              </w:rPr>
              <w:t>磁头：每个盘片有两个面，每个面都有一个读写磁头，用于寻址。</w:t>
            </w:r>
          </w:p>
          <w:p w:rsidR="00DE53B5" w:rsidRDefault="00DE53B5" w:rsidP="00DE53B5">
            <w:r>
              <w:rPr>
                <w:rFonts w:hint="eastAsia"/>
              </w:rPr>
              <w:t>磁道：每个磁片的若干个同心圆。最外面的称为0磁道。</w:t>
            </w:r>
          </w:p>
          <w:p w:rsidR="00DE53B5" w:rsidRDefault="00DE53B5" w:rsidP="00DE53B5">
            <w:r>
              <w:rPr>
                <w:rFonts w:hint="eastAsia"/>
              </w:rPr>
              <w:t>扇区：每个磁道的螺杆个扇区，1号扇区,2号扇区，，，一个扇区存储了   512B 的</w:t>
            </w:r>
          </w:p>
          <w:p w:rsidR="00DE53B5" w:rsidRDefault="00DE53B5" w:rsidP="00DE53B5">
            <w:r>
              <w:rPr>
                <w:rFonts w:hint="eastAsia"/>
              </w:rPr>
              <w:t xml:space="preserve">           二进制信息。是CPU进行读写的最小单位。</w:t>
            </w:r>
          </w:p>
          <w:p w:rsidR="00DE53B5" w:rsidRDefault="00DE53B5" w:rsidP="00DE53B5">
            <w:r>
              <w:rPr>
                <w:rFonts w:hint="eastAsia"/>
              </w:rPr>
              <w:t>柱面：由每个磁盘上同号磁道组成。</w:t>
            </w:r>
          </w:p>
        </w:tc>
      </w:tr>
    </w:tbl>
    <w:p w:rsidR="00ED7E2E" w:rsidRDefault="00ED7E2E" w:rsidP="00DE53B5"/>
    <w:p w:rsidR="00155D5E" w:rsidRPr="00155D5E" w:rsidRDefault="00155D5E" w:rsidP="002818A5">
      <w:pPr>
        <w:ind w:left="360"/>
      </w:pPr>
      <w:r>
        <w:rPr>
          <w:noProof/>
        </w:rPr>
        <w:drawing>
          <wp:inline distT="0" distB="0" distL="0" distR="0">
            <wp:extent cx="5486400" cy="3135086"/>
            <wp:effectExtent l="19050" t="0" r="0" b="0"/>
            <wp:docPr id="1" name="Picture 1" descr="http://s3.51cto.com/wyfs02/M00/38/F5/wKioL1O0_yPhvkMkAACvy0UIsAc8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3.51cto.com/wyfs02/M00/38/F5/wKioL1O0_yPhvkMkAACvy0UIsAc81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35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18A5" w:rsidRPr="009B3501" w:rsidRDefault="002818A5" w:rsidP="009B3501">
      <w:pPr>
        <w:ind w:left="360"/>
      </w:pPr>
    </w:p>
    <w:p w:rsidR="009B3501" w:rsidRDefault="009B3501" w:rsidP="009B3501">
      <w:pPr>
        <w:pStyle w:val="Heading2"/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硬盘的基本概念</w:t>
      </w:r>
    </w:p>
    <w:p w:rsidR="005A6986" w:rsidRPr="005A6986" w:rsidRDefault="00EB6765" w:rsidP="00853330">
      <w:pPr>
        <w:ind w:left="360" w:firstLine="360"/>
      </w:pPr>
      <w:r>
        <w:rPr>
          <w:rFonts w:hint="eastAsia"/>
        </w:rPr>
        <w:t>有关硬盘类型的识别，linux中根据设备的类型可以对存储设备进行识别。对于IDE存储设备，linux会识别为hd.第一个IDE设备会被识别为</w:t>
      </w:r>
      <w:r>
        <w:t>hd</w:t>
      </w:r>
      <w:r>
        <w:rPr>
          <w:rFonts w:hint="eastAsia"/>
        </w:rPr>
        <w:t>a,第二个IDE设备会被</w:t>
      </w:r>
      <w:r w:rsidR="00D31657">
        <w:rPr>
          <w:rFonts w:hint="eastAsia"/>
        </w:rPr>
        <w:t>识别为hdb。如果是SATA,USB,SCSI设备，会被识别为sd。第一个此类设备会被识别为sda,第二个此类设备会被识别为sdb。</w:t>
      </w:r>
    </w:p>
    <w:p w:rsidR="008273D1" w:rsidRPr="008273D1" w:rsidRDefault="008273D1" w:rsidP="00DD679B">
      <w:pPr>
        <w:ind w:left="360" w:firstLine="360"/>
      </w:pPr>
      <w:r>
        <w:rPr>
          <w:rFonts w:hint="eastAsia"/>
        </w:rPr>
        <w:lastRenderedPageBreak/>
        <w:t>数据在硬盘上存储：文件系统是建立在分区上的，它规定了文件存取的规则。创建分区是，就已经设置好了硬盘的各项物理参数，指定了硬盘主引导记录（MBR</w:t>
      </w:r>
      <w:r>
        <w:t>）</w:t>
      </w:r>
      <w:r>
        <w:rPr>
          <w:rFonts w:hint="eastAsia"/>
        </w:rPr>
        <w:t>和引导记录备份的存放位置。</w:t>
      </w:r>
    </w:p>
    <w:p w:rsidR="008273D1" w:rsidRDefault="008273D1" w:rsidP="00BE5C2D">
      <w:pPr>
        <w:ind w:left="360"/>
      </w:pPr>
      <w:r>
        <w:rPr>
          <w:rFonts w:hint="eastAsia"/>
        </w:rPr>
        <w:t>硬盘分区格式的种类：</w:t>
      </w:r>
    </w:p>
    <w:p w:rsidR="008273D1" w:rsidRPr="00BE5C2D" w:rsidRDefault="008273D1" w:rsidP="001D5A6A">
      <w:pPr>
        <w:pStyle w:val="ListParagraph"/>
        <w:numPr>
          <w:ilvl w:val="0"/>
          <w:numId w:val="22"/>
        </w:numPr>
      </w:pPr>
      <w:r>
        <w:rPr>
          <w:rFonts w:hint="eastAsia"/>
        </w:rPr>
        <w:t>存取分区格式：FAT16，FAT32，NTFS,Ext2,和Ext3格式。</w:t>
      </w:r>
    </w:p>
    <w:p w:rsidR="009B3501" w:rsidRDefault="008273D1" w:rsidP="001D5A6A">
      <w:pPr>
        <w:pStyle w:val="ListParagraph"/>
        <w:numPr>
          <w:ilvl w:val="0"/>
          <w:numId w:val="22"/>
        </w:numPr>
      </w:pPr>
      <w:r>
        <w:rPr>
          <w:rFonts w:hint="eastAsia"/>
        </w:rPr>
        <w:t>磁盘分区格式：</w:t>
      </w:r>
      <w:r w:rsidR="00564194">
        <w:rPr>
          <w:rFonts w:hint="eastAsia"/>
        </w:rPr>
        <w:t>linux Native，linux Swap</w:t>
      </w:r>
    </w:p>
    <w:p w:rsidR="00DE53B5" w:rsidRPr="009B3501" w:rsidRDefault="00564194" w:rsidP="00DB577E">
      <w:pPr>
        <w:ind w:left="360"/>
      </w:pPr>
      <w:r>
        <w:rPr>
          <w:rFonts w:hint="eastAsia"/>
        </w:rPr>
        <w:t>L</w:t>
      </w:r>
      <w:r>
        <w:t>i</w:t>
      </w:r>
      <w:r>
        <w:rPr>
          <w:rFonts w:hint="eastAsia"/>
        </w:rPr>
        <w:t>nux磁盘的交换分区：在物理内存充满时使用。当物理内存充满时，不活跃的页就会被移到交换区。一般设置交换区的大小为计算机的两倍且不超过2048M</w:t>
      </w:r>
    </w:p>
    <w:p w:rsidR="009B3501" w:rsidRDefault="009B3501" w:rsidP="009B3501">
      <w:pPr>
        <w:pStyle w:val="Heading1"/>
      </w:pPr>
      <w:r>
        <w:rPr>
          <w:rFonts w:hint="eastAsia"/>
        </w:rPr>
        <w:t>常用磁盘管理命令</w:t>
      </w:r>
    </w:p>
    <w:p w:rsidR="00032AD7" w:rsidRDefault="00032AD7" w:rsidP="00032AD7">
      <w:pPr>
        <w:pStyle w:val="Heading2"/>
        <w:numPr>
          <w:ilvl w:val="0"/>
          <w:numId w:val="16"/>
        </w:numPr>
      </w:pPr>
      <w:r>
        <w:rPr>
          <w:rFonts w:hint="eastAsia"/>
        </w:rPr>
        <w:t>df</w:t>
      </w:r>
      <w:r>
        <w:rPr>
          <w:rFonts w:hint="eastAsia"/>
        </w:rPr>
        <w:t>命令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DB577E" w:rsidTr="00DB577E">
        <w:tc>
          <w:tcPr>
            <w:tcW w:w="8388" w:type="dxa"/>
          </w:tcPr>
          <w:p w:rsidR="00DB577E" w:rsidRDefault="00DB577E" w:rsidP="00DB577E">
            <w:r>
              <w:rPr>
                <w:rFonts w:hint="eastAsia"/>
              </w:rPr>
              <w:t>命令格式：</w:t>
            </w:r>
            <w:r w:rsidRPr="00032AD7">
              <w:t>df [参数] [文件或磁盘设备]</w:t>
            </w:r>
          </w:p>
          <w:p w:rsidR="00DB577E" w:rsidRDefault="00DB577E" w:rsidP="00DB577E">
            <w:r>
              <w:rPr>
                <w:rFonts w:hint="eastAsia"/>
              </w:rPr>
              <w:t>英文缩写：</w:t>
            </w:r>
            <w:r w:rsidRPr="00D70F8C">
              <w:t>Disk Free</w:t>
            </w:r>
            <w:r>
              <w:rPr>
                <w:rFonts w:hint="eastAsia"/>
              </w:rPr>
              <w:t xml:space="preserve"> </w:t>
            </w:r>
          </w:p>
          <w:p w:rsidR="00DB577E" w:rsidRDefault="00DB577E" w:rsidP="00DB577E">
            <w:r>
              <w:rPr>
                <w:rFonts w:hint="eastAsia"/>
              </w:rPr>
              <w:t>功能：</w:t>
            </w:r>
            <w:r w:rsidRPr="00032AD7">
              <w:rPr>
                <w:rFonts w:hint="eastAsia"/>
              </w:rPr>
              <w:t>查看文件系统磁盘使用情况</w:t>
            </w:r>
          </w:p>
          <w:p w:rsidR="00DB577E" w:rsidRDefault="00DB577E" w:rsidP="00DB577E">
            <w:r>
              <w:rPr>
                <w:rFonts w:hint="eastAsia"/>
              </w:rPr>
              <w:t>常用参数：</w:t>
            </w:r>
          </w:p>
          <w:p w:rsidR="00DB577E" w:rsidRDefault="00DB577E" w:rsidP="00DB577E">
            <w:pPr>
              <w:pStyle w:val="ListParagraph"/>
              <w:numPr>
                <w:ilvl w:val="0"/>
                <w:numId w:val="50"/>
              </w:numPr>
            </w:pPr>
            <w:r>
              <w:rPr>
                <w:rFonts w:hint="eastAsia"/>
              </w:rPr>
              <w:t>-i：显示磁盘inode使用量信息</w:t>
            </w:r>
          </w:p>
          <w:p w:rsidR="00DB577E" w:rsidRDefault="00DB577E" w:rsidP="00DB577E">
            <w:pPr>
              <w:pStyle w:val="ListParagraph"/>
              <w:numPr>
                <w:ilvl w:val="0"/>
                <w:numId w:val="50"/>
              </w:numPr>
            </w:pPr>
            <w:r>
              <w:rPr>
                <w:rFonts w:hint="eastAsia"/>
              </w:rPr>
              <w:t>-h：人性化显示容量信息</w:t>
            </w:r>
          </w:p>
          <w:p w:rsidR="00DB577E" w:rsidRPr="00F129B0" w:rsidRDefault="00DB577E" w:rsidP="00DB577E">
            <w:pPr>
              <w:pStyle w:val="ListParagraph"/>
              <w:numPr>
                <w:ilvl w:val="0"/>
                <w:numId w:val="50"/>
              </w:numPr>
            </w:pPr>
            <w:r>
              <w:rPr>
                <w:rFonts w:hint="eastAsia"/>
              </w:rPr>
              <w:t>-T：显示文件系统类型。</w:t>
            </w:r>
          </w:p>
          <w:p w:rsidR="00DB577E" w:rsidRDefault="00DB577E" w:rsidP="00DB577E">
            <w:r>
              <w:rPr>
                <w:rFonts w:hint="eastAsia"/>
              </w:rPr>
              <w:t>常用命令：</w:t>
            </w:r>
          </w:p>
          <w:p w:rsidR="00DB577E" w:rsidRDefault="00DB577E" w:rsidP="00DB577E">
            <w:r>
              <w:t>df –</w:t>
            </w:r>
            <w:r>
              <w:rPr>
                <w:rFonts w:hint="eastAsia"/>
              </w:rPr>
              <w:t>ih 报</w:t>
            </w:r>
            <w:r w:rsidRPr="00032AD7">
              <w:rPr>
                <w:rFonts w:hint="eastAsia"/>
              </w:rPr>
              <w:t>告索引节点</w:t>
            </w:r>
            <w:r w:rsidRPr="00032AD7">
              <w:t>inode的使用信息</w:t>
            </w:r>
          </w:p>
        </w:tc>
      </w:tr>
    </w:tbl>
    <w:p w:rsidR="00032AD7" w:rsidRDefault="00032AD7" w:rsidP="00DB577E"/>
    <w:p w:rsidR="00753D78" w:rsidRDefault="00753D78" w:rsidP="00753D78">
      <w:pPr>
        <w:pStyle w:val="Heading2"/>
      </w:pPr>
      <w:r>
        <w:rPr>
          <w:rFonts w:hint="eastAsia"/>
        </w:rPr>
        <w:t>du</w:t>
      </w:r>
      <w:r>
        <w:rPr>
          <w:rFonts w:hint="eastAsia"/>
        </w:rPr>
        <w:t>命令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DB577E" w:rsidTr="00DB577E">
        <w:tc>
          <w:tcPr>
            <w:tcW w:w="8388" w:type="dxa"/>
          </w:tcPr>
          <w:p w:rsidR="00DB577E" w:rsidRDefault="00DB577E" w:rsidP="00DB577E">
            <w:r>
              <w:rPr>
                <w:rFonts w:hint="eastAsia"/>
              </w:rPr>
              <w:t>命令格式：</w:t>
            </w:r>
            <w:r w:rsidRPr="00D70F8C">
              <w:t>du [参数][目录或文件]</w:t>
            </w:r>
          </w:p>
          <w:p w:rsidR="00DB577E" w:rsidRDefault="00DB577E" w:rsidP="00DB577E">
            <w:r>
              <w:rPr>
                <w:rFonts w:hint="eastAsia"/>
              </w:rPr>
              <w:t>英文缩写：</w:t>
            </w:r>
            <w:r w:rsidRPr="00D70F8C">
              <w:t>disk usage</w:t>
            </w:r>
          </w:p>
          <w:p w:rsidR="00DB577E" w:rsidRDefault="00DB577E" w:rsidP="00DB577E">
            <w:r>
              <w:rPr>
                <w:rFonts w:hint="eastAsia"/>
              </w:rPr>
              <w:t>功能：查看文件目录占磁盘的大小</w:t>
            </w:r>
          </w:p>
          <w:p w:rsidR="00DB577E" w:rsidRDefault="00DB577E" w:rsidP="00DB577E">
            <w:r>
              <w:rPr>
                <w:rFonts w:hint="eastAsia"/>
              </w:rPr>
              <w:t>常用命令：</w:t>
            </w:r>
          </w:p>
          <w:p w:rsidR="00DB577E" w:rsidRDefault="00DB577E" w:rsidP="00DB577E">
            <w:r>
              <w:t xml:space="preserve">du –sh </w:t>
            </w:r>
            <w:r>
              <w:rPr>
                <w:rFonts w:hint="eastAsia"/>
              </w:rPr>
              <w:t>查看当前目录占用磁盘的大小</w:t>
            </w:r>
          </w:p>
        </w:tc>
      </w:tr>
    </w:tbl>
    <w:p w:rsidR="00DB577E" w:rsidRPr="00DB577E" w:rsidRDefault="00DB577E" w:rsidP="00DB577E">
      <w:pPr>
        <w:ind w:left="360"/>
      </w:pPr>
    </w:p>
    <w:p w:rsidR="005E0C12" w:rsidRDefault="005E0C12" w:rsidP="00DB577E"/>
    <w:p w:rsidR="005E0C12" w:rsidRDefault="005E0C12" w:rsidP="005E0C12">
      <w:pPr>
        <w:pStyle w:val="Heading2"/>
      </w:pPr>
      <w:r>
        <w:rPr>
          <w:rFonts w:hint="eastAsia"/>
        </w:rPr>
        <w:lastRenderedPageBreak/>
        <w:t>dd</w:t>
      </w:r>
      <w:r>
        <w:rPr>
          <w:rFonts w:hint="eastAsia"/>
        </w:rPr>
        <w:t>命令的使用</w:t>
      </w:r>
    </w:p>
    <w:p w:rsidR="00377D9E" w:rsidRDefault="00377D9E" w:rsidP="00377D9E">
      <w:pPr>
        <w:ind w:firstLine="360"/>
        <w:rPr>
          <w:rFonts w:ascii="宋体" w:eastAsia="宋体" w:hAnsi="宋体" w:cs="宋体"/>
          <w:shd w:val="clear" w:color="auto" w:fill="FFFFFF"/>
        </w:rPr>
      </w:pPr>
      <w:r>
        <w:rPr>
          <w:shd w:val="clear" w:color="auto" w:fill="FFFFFF"/>
        </w:rPr>
        <w:t>dd：用指定大小的块拷贝一个文件，并在拷贝的同时进行指定的转</w:t>
      </w:r>
      <w:r>
        <w:rPr>
          <w:rFonts w:ascii="宋体" w:eastAsia="宋体" w:hAnsi="宋体" w:cs="宋体" w:hint="eastAsia"/>
          <w:shd w:val="clear" w:color="auto" w:fill="FFFFFF"/>
        </w:rPr>
        <w:t>换</w:t>
      </w:r>
    </w:p>
    <w:p w:rsidR="00C9192B" w:rsidRDefault="00DB577E" w:rsidP="00377D9E">
      <w:pPr>
        <w:ind w:left="360"/>
      </w:pPr>
      <w:r>
        <w:rPr>
          <w:rFonts w:hint="eastAsia"/>
        </w:rPr>
        <w:t>参数</w:t>
      </w:r>
      <w:r w:rsidR="00C9192B" w:rsidRPr="00C9192B">
        <w:rPr>
          <w:rFonts w:hint="eastAsia"/>
        </w:rPr>
        <w:t>：</w:t>
      </w:r>
    </w:p>
    <w:p w:rsidR="00C9192B" w:rsidRDefault="00C9192B" w:rsidP="00C9192B">
      <w:pPr>
        <w:pStyle w:val="ListParagraph"/>
        <w:numPr>
          <w:ilvl w:val="0"/>
          <w:numId w:val="23"/>
        </w:numPr>
      </w:pPr>
      <w:r>
        <w:t>if=文件名：输入文件名，缺省为标准输入。即指定源文件。&lt; if=input file &gt;</w:t>
      </w:r>
    </w:p>
    <w:p w:rsidR="00C9192B" w:rsidRDefault="00C9192B" w:rsidP="00C9192B">
      <w:pPr>
        <w:pStyle w:val="ListParagraph"/>
        <w:numPr>
          <w:ilvl w:val="0"/>
          <w:numId w:val="23"/>
        </w:numPr>
      </w:pPr>
      <w:r>
        <w:t>of=文件名：输出文件名，缺省为标准输出。即指定目的文件。&lt; of=output file &gt;</w:t>
      </w:r>
    </w:p>
    <w:p w:rsidR="00C9192B" w:rsidRDefault="00C9192B" w:rsidP="00F068EF">
      <w:pPr>
        <w:pStyle w:val="ListParagraph"/>
        <w:numPr>
          <w:ilvl w:val="0"/>
          <w:numId w:val="23"/>
        </w:numPr>
      </w:pPr>
      <w:r>
        <w:t>ibs=</w:t>
      </w:r>
      <w:r w:rsidR="0027572F">
        <w:rPr>
          <w:rFonts w:hint="eastAsia"/>
        </w:rPr>
        <w:t>input_</w:t>
      </w:r>
      <w:r>
        <w:t>bytes：一次读入</w:t>
      </w:r>
      <w:r w:rsidR="0027572F">
        <w:rPr>
          <w:rFonts w:hint="eastAsia"/>
        </w:rPr>
        <w:t>input_</w:t>
      </w:r>
      <w:r>
        <w:t>bytes个字节，即指定一个块大小为bytes个字节。obs=</w:t>
      </w:r>
      <w:r w:rsidR="0027572F">
        <w:rPr>
          <w:rFonts w:hint="eastAsia"/>
        </w:rPr>
        <w:t>output_</w:t>
      </w:r>
      <w:r>
        <w:t>bytes：一次输出</w:t>
      </w:r>
      <w:r w:rsidR="0027572F">
        <w:rPr>
          <w:rFonts w:hint="eastAsia"/>
        </w:rPr>
        <w:t>output_</w:t>
      </w:r>
      <w:r>
        <w:t>bytes个字节，即指定一个块大小为bytes个字节。bs=bytes：同时设置读入/输出的块大小为bytes个字节。</w:t>
      </w:r>
    </w:p>
    <w:p w:rsidR="00C9192B" w:rsidRDefault="00C9192B" w:rsidP="00C9192B">
      <w:pPr>
        <w:pStyle w:val="ListParagraph"/>
        <w:numPr>
          <w:ilvl w:val="0"/>
          <w:numId w:val="23"/>
        </w:numPr>
      </w:pPr>
      <w:r>
        <w:t>cbs=bytes：一次转换bytes个字节，即指定转换缓冲区大小。</w:t>
      </w:r>
    </w:p>
    <w:p w:rsidR="00C9192B" w:rsidRDefault="00C9192B" w:rsidP="00C9192B">
      <w:pPr>
        <w:pStyle w:val="ListParagraph"/>
        <w:numPr>
          <w:ilvl w:val="0"/>
          <w:numId w:val="23"/>
        </w:numPr>
      </w:pPr>
      <w:r>
        <w:t>skip=blocks：从输入文件开头跳过blocks个块后再开始复制。</w:t>
      </w:r>
    </w:p>
    <w:p w:rsidR="00C9192B" w:rsidRDefault="00C9192B" w:rsidP="00C9192B">
      <w:pPr>
        <w:pStyle w:val="ListParagraph"/>
        <w:numPr>
          <w:ilvl w:val="0"/>
          <w:numId w:val="23"/>
        </w:numPr>
      </w:pPr>
      <w:r>
        <w:t>seek=blocks：从输出文件开头跳过blocks个块后再开始复制。</w:t>
      </w:r>
    </w:p>
    <w:p w:rsidR="00C9192B" w:rsidRDefault="00C9192B" w:rsidP="00F068EF">
      <w:pPr>
        <w:pStyle w:val="ListParagraph"/>
        <w:ind w:left="1080"/>
      </w:pPr>
      <w:r w:rsidRPr="00F068EF">
        <w:rPr>
          <w:rFonts w:hint="eastAsia"/>
          <w:color w:val="FF0000"/>
        </w:rPr>
        <w:t>注意</w:t>
      </w:r>
      <w:r>
        <w:rPr>
          <w:rFonts w:hint="eastAsia"/>
        </w:rPr>
        <w:t>：通常只用当输出文件是磁盘或磁带时才有效，即备份到磁盘或磁带时才有效。</w:t>
      </w:r>
    </w:p>
    <w:p w:rsidR="00C9192B" w:rsidRDefault="00C9192B" w:rsidP="00C9192B">
      <w:pPr>
        <w:pStyle w:val="ListParagraph"/>
        <w:numPr>
          <w:ilvl w:val="0"/>
          <w:numId w:val="23"/>
        </w:numPr>
      </w:pPr>
      <w:r>
        <w:t>count=blocks：仅拷贝blocks个块，块大小等于ibs指定的字节数。</w:t>
      </w:r>
    </w:p>
    <w:p w:rsidR="00C9192B" w:rsidRPr="00377D9E" w:rsidRDefault="00C9192B" w:rsidP="00C9192B">
      <w:pPr>
        <w:pStyle w:val="ListParagraph"/>
        <w:numPr>
          <w:ilvl w:val="0"/>
          <w:numId w:val="23"/>
        </w:numPr>
      </w:pPr>
      <w:r>
        <w:t>conv=conversion：用指定的参数转换文件。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DB577E" w:rsidTr="00DB577E">
        <w:tc>
          <w:tcPr>
            <w:tcW w:w="8388" w:type="dxa"/>
          </w:tcPr>
          <w:p w:rsidR="00DB577E" w:rsidRDefault="00DB577E" w:rsidP="00DB577E">
            <w:r>
              <w:t>#创建一个1024M的空文件</w:t>
            </w:r>
          </w:p>
          <w:p w:rsidR="00DB577E" w:rsidRDefault="00DB577E" w:rsidP="00DB577E">
            <w:r>
              <w:t>dd if=/dev/zero of=/home/test/hello.txt bs=1024M count=1</w:t>
            </w:r>
          </w:p>
          <w:p w:rsidR="00DB577E" w:rsidRDefault="00DB577E" w:rsidP="00DB577E">
            <w:r>
              <w:t>#测试磁盘写能力</w:t>
            </w:r>
          </w:p>
          <w:p w:rsidR="00DB577E" w:rsidRDefault="00DB577E" w:rsidP="00DB577E">
            <w:r>
              <w:t>time dd if=/dev/zero of=/test.dbf bs=8k count=300000</w:t>
            </w:r>
          </w:p>
          <w:p w:rsidR="00DB577E" w:rsidRDefault="00DB577E" w:rsidP="00DB577E">
            <w:r>
              <w:rPr>
                <w:rFonts w:hint="eastAsia"/>
              </w:rPr>
              <w:t>因为</w:t>
            </w:r>
            <w:r>
              <w:t>/dev/zero是一个伪设备，它只产生空字符流，对它不会产生IO，所以，IO都会集中在of文件中，of文件只用于写，所以这个命令相当于测试磁盘的写能力。</w:t>
            </w:r>
          </w:p>
          <w:p w:rsidR="00DB577E" w:rsidRDefault="00DB577E" w:rsidP="00DB577E">
            <w:r>
              <w:t>#测试磁盘读能力</w:t>
            </w:r>
          </w:p>
          <w:p w:rsidR="00DB577E" w:rsidRDefault="00DB577E" w:rsidP="00DB577E">
            <w:r>
              <w:t>time dd if=/dev/sdb1 of=/dev/null bs=8k</w:t>
            </w:r>
          </w:p>
          <w:p w:rsidR="00DB577E" w:rsidRDefault="00DB577E" w:rsidP="00DB577E">
            <w:r>
              <w:rPr>
                <w:rFonts w:hint="eastAsia"/>
              </w:rPr>
              <w:t>因为</w:t>
            </w:r>
            <w:r>
              <w:t>/dev/sdb1是一个物理分区，对它的读取会产生IO，/dev/null是伪设备，相当于黑洞，of到该设备不会产生IO，所以，这个命令的IO只发生在/dev/sdb1上，也相当于测试磁盘的读能力。</w:t>
            </w:r>
          </w:p>
          <w:p w:rsidR="00DB577E" w:rsidRDefault="00DB577E" w:rsidP="00DB577E">
            <w:r>
              <w:rPr>
                <w:rFonts w:hint="eastAsia"/>
              </w:rPr>
              <w:t>#文件复制功能</w:t>
            </w:r>
          </w:p>
          <w:p w:rsidR="00CA0735" w:rsidRPr="00DB577E" w:rsidRDefault="00DB577E" w:rsidP="00DB577E">
            <w:r>
              <w:t>dd if=file1 of=file2</w:t>
            </w:r>
          </w:p>
        </w:tc>
      </w:tr>
      <w:tr w:rsidR="00CA0735" w:rsidTr="00DB577E">
        <w:tc>
          <w:tcPr>
            <w:tcW w:w="8388" w:type="dxa"/>
          </w:tcPr>
          <w:p w:rsidR="0020215C" w:rsidRDefault="00CA0735" w:rsidP="00CA0735">
            <w:r w:rsidRPr="00A6648A">
              <w:rPr>
                <w:rFonts w:ascii="Arial" w:eastAsia="Times New Roman" w:hAnsi="Arial" w:cs="Arial"/>
              </w:rPr>
              <w:lastRenderedPageBreak/>
              <w:t>/dev/null</w:t>
            </w:r>
            <w:r w:rsidRPr="00A6648A">
              <w:t>——它是空设备，也称为位桶（bit bucket）。任何写入它的输出都会被抛</w:t>
            </w:r>
            <w:r w:rsidR="0020215C">
              <w:rPr>
                <w:rFonts w:hint="eastAsia"/>
              </w:rPr>
              <w:t xml:space="preserve">  </w:t>
            </w:r>
          </w:p>
          <w:p w:rsidR="00CA0735" w:rsidRPr="00A6648A" w:rsidRDefault="0020215C" w:rsidP="00CA0735">
            <w:pPr>
              <w:rPr>
                <w:rFonts w:ascii="Arial" w:eastAsia="Times New Roman" w:hAnsi="Arial" w:cs="Arial"/>
              </w:rPr>
            </w:pPr>
            <w:r>
              <w:rPr>
                <w:rFonts w:hint="eastAsia"/>
              </w:rPr>
              <w:t xml:space="preserve"> </w:t>
            </w:r>
            <w:r w:rsidR="00CA0735" w:rsidRPr="00A6648A">
              <w:t>弃。如果不想让消息以标准输出显示或写入文件，那么可以将消息重定向到位桶</w:t>
            </w:r>
            <w:r w:rsidR="00CA0735">
              <w:rPr>
                <w:rFonts w:hint="eastAsia"/>
              </w:rPr>
              <w:t>。</w:t>
            </w:r>
          </w:p>
          <w:p w:rsidR="00CA0735" w:rsidRDefault="00CA0735" w:rsidP="00CA0735">
            <w:r w:rsidRPr="00A6648A">
              <w:rPr>
                <w:rFonts w:ascii="Arial" w:eastAsia="Times New Roman" w:hAnsi="Arial" w:cs="Arial"/>
              </w:rPr>
              <w:t>/dev/zero</w:t>
            </w:r>
            <w:r w:rsidRPr="00A6648A">
              <w:rPr>
                <w:rFonts w:hint="eastAsia"/>
              </w:rPr>
              <w:t>，是一个输入设备，你可你用它来初始化文件。该设备无穷尽地提供</w:t>
            </w:r>
            <w:r w:rsidRPr="00CA0735">
              <w:rPr>
                <w:rFonts w:ascii="Arial" w:eastAsia="Times New Roman" w:hAnsi="Arial" w:cs="Arial"/>
              </w:rPr>
              <w:t>ASCII 0</w:t>
            </w:r>
            <w:r>
              <w:rPr>
                <w:rFonts w:ascii="Arial" w:eastAsiaTheme="minorEastAsia" w:hAnsi="Arial" w:cs="Arial" w:hint="eastAsia"/>
              </w:rPr>
              <w:t>(</w:t>
            </w:r>
            <w:r w:rsidRPr="00CA0735">
              <w:rPr>
                <w:rFonts w:hint="eastAsia"/>
              </w:rPr>
              <w:t>就是</w:t>
            </w:r>
            <w:r w:rsidRPr="00CA0735">
              <w:t>NULL</w:t>
            </w:r>
            <w:r>
              <w:rPr>
                <w:rFonts w:ascii="Arial" w:eastAsiaTheme="minorEastAsia" w:hAnsi="Arial" w:cs="Arial" w:hint="eastAsia"/>
              </w:rPr>
              <w:t>)</w:t>
            </w:r>
            <w:r w:rsidRPr="00A6648A">
              <w:rPr>
                <w:rFonts w:hint="eastAsia"/>
              </w:rPr>
              <w:t>，可以使用任何你需要的数目</w:t>
            </w:r>
            <w:r w:rsidRPr="00A6648A">
              <w:rPr>
                <w:rFonts w:ascii="Arial" w:eastAsia="Times New Roman" w:hAnsi="Arial" w:cs="Arial"/>
              </w:rPr>
              <w:t>——</w:t>
            </w:r>
            <w:r w:rsidRPr="00A6648A">
              <w:rPr>
                <w:rFonts w:hint="eastAsia"/>
              </w:rPr>
              <w:t>设备提供的要多的多。他可以用于向设备或文件写入字符串</w:t>
            </w:r>
            <w:r w:rsidRPr="00A6648A">
              <w:rPr>
                <w:rFonts w:ascii="Arial" w:eastAsia="Times New Roman" w:hAnsi="Arial" w:cs="Arial"/>
              </w:rPr>
              <w:t>0</w:t>
            </w:r>
            <w:r w:rsidRPr="00A6648A">
              <w:t>。</w:t>
            </w:r>
          </w:p>
        </w:tc>
      </w:tr>
    </w:tbl>
    <w:p w:rsidR="003439A4" w:rsidRDefault="003439A4" w:rsidP="00CA0735">
      <w:pPr>
        <w:pStyle w:val="Heading2"/>
      </w:pPr>
      <w:r>
        <w:rPr>
          <w:rFonts w:hint="eastAsia"/>
        </w:rPr>
        <w:t>dumpe2fs</w:t>
      </w:r>
      <w:r>
        <w:rPr>
          <w:rFonts w:hint="eastAsia"/>
        </w:rPr>
        <w:t>命令</w:t>
      </w:r>
    </w:p>
    <w:p w:rsidR="003439A4" w:rsidRPr="003439A4" w:rsidRDefault="006B7EA0" w:rsidP="003439A4">
      <w:pPr>
        <w:ind w:firstLine="360"/>
      </w:pPr>
      <w:r>
        <w:rPr>
          <w:rFonts w:hint="eastAsia"/>
        </w:rPr>
        <w:t>#</w:t>
      </w:r>
      <w:r w:rsidR="003439A4" w:rsidRPr="003439A4">
        <w:rPr>
          <w:rFonts w:hint="eastAsia"/>
        </w:rPr>
        <w:t>检查磁盘状态命令</w:t>
      </w:r>
    </w:p>
    <w:p w:rsidR="003439A4" w:rsidRDefault="003439A4" w:rsidP="00F06A38">
      <w:pPr>
        <w:ind w:left="360"/>
      </w:pPr>
      <w:r w:rsidRPr="003439A4">
        <w:t>dumpe2fs -h  分区设备文件名</w:t>
      </w:r>
    </w:p>
    <w:p w:rsidR="00CA0735" w:rsidRPr="005E0C12" w:rsidRDefault="00CA0735" w:rsidP="00F06A38">
      <w:pPr>
        <w:ind w:left="360"/>
      </w:pPr>
      <w:r>
        <w:rPr>
          <w:noProof/>
        </w:rPr>
        <w:drawing>
          <wp:inline distT="0" distB="0" distL="0" distR="0">
            <wp:extent cx="5486400" cy="1781908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81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0F8C" w:rsidRDefault="00D70F8C" w:rsidP="00D70F8C">
      <w:pPr>
        <w:pStyle w:val="Heading2"/>
      </w:pPr>
      <w:r w:rsidRPr="00D70F8C">
        <w:rPr>
          <w:rFonts w:hint="eastAsia"/>
        </w:rPr>
        <w:t>查看文件详细时间参数：</w:t>
      </w:r>
      <w:r w:rsidRPr="00D70F8C">
        <w:t>stat</w:t>
      </w:r>
    </w:p>
    <w:p w:rsidR="00CA0735" w:rsidRPr="00CA0735" w:rsidRDefault="00CA0735" w:rsidP="00CA0735">
      <w:pPr>
        <w:ind w:left="360"/>
      </w:pPr>
      <w:r>
        <w:rPr>
          <w:noProof/>
        </w:rPr>
        <w:drawing>
          <wp:inline distT="0" distB="0" distL="0" distR="0">
            <wp:extent cx="5076825" cy="1143000"/>
            <wp:effectExtent l="19050" t="0" r="9525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36BB" w:rsidRDefault="00D70F8C" w:rsidP="000636BB">
      <w:pPr>
        <w:pStyle w:val="Heading2"/>
      </w:pPr>
      <w:r>
        <w:rPr>
          <w:rFonts w:hint="eastAsia"/>
        </w:rPr>
        <w:t>校验文件</w:t>
      </w:r>
      <w:r>
        <w:t>md5</w:t>
      </w:r>
      <w:r>
        <w:rPr>
          <w:rFonts w:hint="eastAsia"/>
        </w:rPr>
        <w:t>值：</w:t>
      </w:r>
      <w:r>
        <w:t>md5sum</w:t>
      </w:r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0636BB" w:rsidRDefault="000636BB" w:rsidP="000636BB">
      <w:pPr>
        <w:pStyle w:val="Heading2"/>
      </w:pPr>
      <w:r>
        <w:rPr>
          <w:rFonts w:hint="eastAsia"/>
        </w:rPr>
        <w:t>检测修复文件系统：</w:t>
      </w:r>
      <w:r>
        <w:t>fsck</w:t>
      </w:r>
      <w:r>
        <w:rPr>
          <w:rFonts w:hint="eastAsia"/>
        </w:rPr>
        <w:t>、</w:t>
      </w:r>
      <w:r>
        <w:t>e2fsck</w:t>
      </w:r>
    </w:p>
    <w:p w:rsidR="00D70F8C" w:rsidRDefault="00023A0B" w:rsidP="00AD3B0E">
      <w:pPr>
        <w:ind w:firstLine="360"/>
      </w:pPr>
      <w:r w:rsidRPr="00023A0B">
        <w:rPr>
          <w:rFonts w:hint="eastAsia"/>
        </w:rPr>
        <w:t>单用户模式卸载文件系统后执行</w:t>
      </w:r>
      <w:r w:rsidR="00AD3B0E">
        <w:rPr>
          <w:rFonts w:hint="eastAsia"/>
        </w:rPr>
        <w:t>（一般不需要用，系统会自动修复）</w:t>
      </w:r>
    </w:p>
    <w:p w:rsidR="0098652B" w:rsidRDefault="0098652B" w:rsidP="00AD3B0E">
      <w:pPr>
        <w:ind w:firstLine="360"/>
      </w:pPr>
      <w:r>
        <w:rPr>
          <w:rFonts w:hint="eastAsia"/>
        </w:rPr>
        <w:t>fsck常用选项：</w:t>
      </w:r>
    </w:p>
    <w:p w:rsidR="0098652B" w:rsidRDefault="0098652B" w:rsidP="0098652B">
      <w:pPr>
        <w:pStyle w:val="ListParagraph"/>
        <w:numPr>
          <w:ilvl w:val="0"/>
          <w:numId w:val="31"/>
        </w:numPr>
      </w:pPr>
      <w:r>
        <w:t>-a :</w:t>
      </w:r>
      <w:r>
        <w:rPr>
          <w:rFonts w:hint="eastAsia"/>
        </w:rPr>
        <w:t>不用显示用户提示，自动修复文件系统</w:t>
      </w:r>
    </w:p>
    <w:p w:rsidR="0098652B" w:rsidRDefault="0098652B" w:rsidP="0098652B">
      <w:pPr>
        <w:pStyle w:val="ListParagraph"/>
        <w:numPr>
          <w:ilvl w:val="0"/>
          <w:numId w:val="31"/>
        </w:numPr>
      </w:pPr>
      <w:r>
        <w:t>-y</w:t>
      </w:r>
      <w:r>
        <w:rPr>
          <w:rFonts w:hint="eastAsia"/>
        </w:rPr>
        <w:t>：自动修复。和</w:t>
      </w:r>
      <w:r>
        <w:t>-a</w:t>
      </w:r>
      <w:r>
        <w:rPr>
          <w:rFonts w:hint="eastAsia"/>
        </w:rPr>
        <w:t>一致，不过有些文件系统只支持</w:t>
      </w:r>
      <w:r>
        <w:t>——y</w:t>
      </w:r>
    </w:p>
    <w:p w:rsidR="0098652B" w:rsidRDefault="00CA0735" w:rsidP="00AD3B0E">
      <w:pPr>
        <w:ind w:firstLine="360"/>
      </w:pPr>
      <w:r w:rsidRPr="00CA0735">
        <w:rPr>
          <w:rFonts w:hint="eastAsia"/>
          <w:color w:val="FF0000"/>
        </w:rPr>
        <w:t>注意</w:t>
      </w:r>
      <w:r>
        <w:rPr>
          <w:rFonts w:hint="eastAsia"/>
        </w:rPr>
        <w:t>：磁盘要处于未挂载状态。</w:t>
      </w:r>
    </w:p>
    <w:p w:rsidR="009B3501" w:rsidRDefault="009B3501" w:rsidP="009B3501">
      <w:pPr>
        <w:pStyle w:val="Heading1"/>
      </w:pPr>
      <w:r>
        <w:lastRenderedPageBreak/>
        <w:t>L</w:t>
      </w:r>
      <w:r>
        <w:rPr>
          <w:rFonts w:hint="eastAsia"/>
        </w:rPr>
        <w:t>inux</w:t>
      </w:r>
      <w:r>
        <w:rPr>
          <w:rFonts w:hint="eastAsia"/>
        </w:rPr>
        <w:t>磁盘分区</w:t>
      </w:r>
    </w:p>
    <w:p w:rsidR="00F71453" w:rsidRDefault="00F71453" w:rsidP="000A3731">
      <w:pPr>
        <w:ind w:left="360" w:firstLine="360"/>
      </w:pPr>
      <w:r w:rsidRPr="00F71453">
        <w:rPr>
          <w:rFonts w:hint="eastAsia"/>
        </w:rPr>
        <w:t>硬盘限制，分区表可以分一到四个主分区（Primary），或者包含一个扩展分区（Extended）和一到三个主分区。主分区和扩展分区总共不能超过四个，因为操作系统的限制，扩展分区不能超过一个。其中，扩展分区可以再继续分区，叫做逻辑分区。</w:t>
      </w:r>
    </w:p>
    <w:p w:rsidR="00C45D00" w:rsidRDefault="00C45D00" w:rsidP="00C45D00">
      <w:r>
        <w:rPr>
          <w:rFonts w:hint="eastAsia"/>
          <w:noProof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4695825" cy="762000"/>
            <wp:effectExtent l="19050" t="0" r="9525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3389" w:rsidRPr="00F71453" w:rsidRDefault="00103389" w:rsidP="00F71453">
      <w:pPr>
        <w:ind w:left="360"/>
      </w:pPr>
    </w:p>
    <w:p w:rsidR="00F71453" w:rsidRPr="00F71453" w:rsidRDefault="00F71453" w:rsidP="00F71453">
      <w:pPr>
        <w:ind w:left="360"/>
      </w:pPr>
      <w:r w:rsidRPr="00F71453">
        <w:rPr>
          <w:rFonts w:hint="eastAsia"/>
          <w:b/>
          <w:i/>
        </w:rPr>
        <w:t>主分区的作用</w:t>
      </w:r>
      <w:r>
        <w:rPr>
          <w:rFonts w:hint="eastAsia"/>
          <w:b/>
          <w:i/>
        </w:rPr>
        <w:t>：</w:t>
      </w:r>
      <w:r w:rsidRPr="00F71453">
        <w:rPr>
          <w:rFonts w:hint="eastAsia"/>
        </w:rPr>
        <w:t>就是计算机用来进行启动操作系统的，因此每个操作系统的启动，或者称作是引导程序，都应该存放在主分区上。</w:t>
      </w:r>
      <w:r w:rsidRPr="00F71453">
        <w:rPr>
          <w:rFonts w:hint="eastAsia"/>
          <w:b/>
          <w:i/>
        </w:rPr>
        <w:t>扩展分区的目的</w:t>
      </w:r>
      <w:r w:rsidRPr="00F71453">
        <w:rPr>
          <w:rFonts w:hint="eastAsia"/>
        </w:rPr>
        <w:t>是使用额外的扇区来记录分区信息，</w:t>
      </w:r>
      <w:r w:rsidRPr="00F71453">
        <w:rPr>
          <w:rFonts w:hint="eastAsia"/>
          <w:color w:val="FF0000"/>
        </w:rPr>
        <w:t>不能直接使用</w:t>
      </w:r>
      <w:r w:rsidRPr="00F71453">
        <w:rPr>
          <w:rFonts w:hint="eastAsia"/>
        </w:rPr>
        <w:t>，只有分成逻辑分区才能被格式化后作为数据访问的分区。：我们的面不能吃，但是面做成了饺子或者饼就能吃。</w:t>
      </w:r>
    </w:p>
    <w:p w:rsidR="00F71453" w:rsidRPr="00F71453" w:rsidRDefault="00F71453" w:rsidP="00011B69">
      <w:pPr>
        <w:ind w:left="360"/>
      </w:pPr>
      <w:r w:rsidRPr="00F71453">
        <w:rPr>
          <w:rFonts w:hint="eastAsia"/>
        </w:rPr>
        <w:t>4.在Linux下，我们根据系统中的设备文件名，如/dev/hda3和/dev/hda5来使用扩展分区和逻辑分区。（逻辑分区的设备名称号码由5开始）</w:t>
      </w:r>
    </w:p>
    <w:p w:rsidR="005D7890" w:rsidRDefault="00E34A75" w:rsidP="00E34A75">
      <w:pPr>
        <w:pStyle w:val="Heading2"/>
        <w:numPr>
          <w:ilvl w:val="0"/>
          <w:numId w:val="17"/>
        </w:numPr>
      </w:pPr>
      <w:r w:rsidRPr="00E34A75">
        <w:t xml:space="preserve">fdisk </w:t>
      </w:r>
      <w:r>
        <w:t>–</w:t>
      </w:r>
      <w:r w:rsidRPr="00E34A75">
        <w:t>l</w:t>
      </w:r>
    </w:p>
    <w:p w:rsidR="005D7890" w:rsidRDefault="005D7890" w:rsidP="005D7890">
      <w:pPr>
        <w:ind w:firstLine="360"/>
      </w:pPr>
      <w:r>
        <w:rPr>
          <w:rFonts w:hint="eastAsia"/>
        </w:rPr>
        <w:t>#显示所有分区信息</w:t>
      </w:r>
    </w:p>
    <w:p w:rsidR="00E34A75" w:rsidRDefault="00E34A75" w:rsidP="005D7890">
      <w:pPr>
        <w:ind w:firstLine="360"/>
      </w:pPr>
      <w:r>
        <w:rPr>
          <w:rFonts w:hint="eastAsia"/>
        </w:rPr>
        <w:t>/dev/fd0(第一个软盘) 、dev/cdrom（第一个光盘）</w:t>
      </w:r>
    </w:p>
    <w:p w:rsidR="00E34A75" w:rsidRDefault="00E34A75" w:rsidP="005D7890">
      <w:pPr>
        <w:ind w:firstLine="360"/>
      </w:pPr>
      <w:r>
        <w:rPr>
          <w:rFonts w:hint="eastAsia"/>
        </w:rPr>
        <w:t>/dev/</w:t>
      </w:r>
      <w:r>
        <w:t>h</w:t>
      </w:r>
      <w:r>
        <w:rPr>
          <w:rFonts w:hint="eastAsia"/>
        </w:rPr>
        <w:t>da（第一个IDE硬盘）、dev/sda(第一个SCSI硬盘)</w:t>
      </w:r>
    </w:p>
    <w:p w:rsidR="00B97806" w:rsidRDefault="00B97806" w:rsidP="005D7890">
      <w:pPr>
        <w:ind w:left="360"/>
      </w:pPr>
      <w:r>
        <w:rPr>
          <w:rFonts w:hint="eastAsia"/>
        </w:rPr>
        <w:t>可以参看磁盘的信息，然后是分区信息。分别是分区名，是否是启动分区（*），起始柱面，终止柱面，分区的总块数，分区id，分区类型。</w:t>
      </w:r>
    </w:p>
    <w:p w:rsidR="008A086C" w:rsidRDefault="009F02CA" w:rsidP="009F02CA">
      <w:pPr>
        <w:pStyle w:val="Heading2"/>
      </w:pPr>
      <w:r>
        <w:rPr>
          <w:rFonts w:hint="eastAsia"/>
        </w:rPr>
        <w:t xml:space="preserve">fdisk /dev/hdb  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8A086C" w:rsidTr="008A086C">
        <w:tc>
          <w:tcPr>
            <w:tcW w:w="8388" w:type="dxa"/>
          </w:tcPr>
          <w:p w:rsidR="008A086C" w:rsidRDefault="008A086C" w:rsidP="008A086C">
            <w:r>
              <w:rPr>
                <w:rFonts w:hint="eastAsia"/>
              </w:rPr>
              <w:t>#创建分区</w:t>
            </w:r>
          </w:p>
          <w:p w:rsidR="008A086C" w:rsidRDefault="008A086C" w:rsidP="008A086C">
            <w:pPr>
              <w:ind w:left="360"/>
            </w:pPr>
            <w:r>
              <w:rPr>
                <w:rFonts w:hint="eastAsia"/>
              </w:rPr>
              <w:t>m(显示帮助信息) ，</w:t>
            </w:r>
          </w:p>
          <w:p w:rsidR="008A086C" w:rsidRDefault="008A086C" w:rsidP="008A086C">
            <w:pPr>
              <w:ind w:left="360"/>
            </w:pPr>
            <w:r>
              <w:rPr>
                <w:rFonts w:hint="eastAsia"/>
              </w:rPr>
              <w:t>n（添加分区p/e ,size可以为柱面数也可以是+</w:t>
            </w:r>
            <w:r>
              <w:t>…</w:t>
            </w:r>
            <w:r>
              <w:rPr>
                <w:rFonts w:hint="eastAsia"/>
              </w:rPr>
              <w:t>K/M/G），</w:t>
            </w:r>
          </w:p>
          <w:p w:rsidR="008A086C" w:rsidRDefault="008A086C" w:rsidP="008A086C">
            <w:pPr>
              <w:ind w:left="360"/>
            </w:pPr>
            <w:r>
              <w:rPr>
                <w:rFonts w:hint="eastAsia"/>
              </w:rPr>
              <w:t>l(显示已知的分区类型)，</w:t>
            </w:r>
          </w:p>
          <w:p w:rsidR="008A086C" w:rsidRDefault="008A086C" w:rsidP="008A086C">
            <w:pPr>
              <w:ind w:left="360"/>
            </w:pPr>
            <w:r>
              <w:rPr>
                <w:rFonts w:hint="eastAsia"/>
              </w:rPr>
              <w:t>t(改变分区类型83主分区，5扩展分区)</w:t>
            </w:r>
            <w:r>
              <w:t>,</w:t>
            </w:r>
          </w:p>
          <w:p w:rsidR="008A086C" w:rsidRDefault="008A086C" w:rsidP="008A086C">
            <w:pPr>
              <w:ind w:left="360"/>
            </w:pPr>
            <w:r>
              <w:t>d(</w:t>
            </w:r>
            <w:r>
              <w:rPr>
                <w:rFonts w:hint="eastAsia"/>
              </w:rPr>
              <w:t>删除分区)，p(显示当前分区情况)，</w:t>
            </w:r>
          </w:p>
          <w:p w:rsidR="008A086C" w:rsidRDefault="008A086C" w:rsidP="008A086C">
            <w:pPr>
              <w:ind w:left="360"/>
            </w:pPr>
            <w:r>
              <w:rPr>
                <w:rFonts w:hint="eastAsia"/>
              </w:rPr>
              <w:t>w(保存退出)，</w:t>
            </w:r>
          </w:p>
          <w:p w:rsidR="008A086C" w:rsidRDefault="008A086C" w:rsidP="008A086C">
            <w:pPr>
              <w:ind w:left="360"/>
            </w:pPr>
            <w:r>
              <w:rPr>
                <w:rFonts w:hint="eastAsia"/>
              </w:rPr>
              <w:lastRenderedPageBreak/>
              <w:t>q（不保存退出）</w:t>
            </w:r>
          </w:p>
          <w:p w:rsidR="008A086C" w:rsidRPr="002B38B3" w:rsidRDefault="008A086C" w:rsidP="008A086C">
            <w:r>
              <w:rPr>
                <w:rFonts w:hint="eastAsia"/>
              </w:rPr>
              <w:t>注意：使用命令，使内核立即读取分区表而不用重启。</w:t>
            </w:r>
          </w:p>
          <w:tbl>
            <w:tblPr>
              <w:tblStyle w:val="TableGrid"/>
              <w:tblW w:w="0" w:type="auto"/>
              <w:tblLook w:val="04A0"/>
            </w:tblPr>
            <w:tblGrid>
              <w:gridCol w:w="3493"/>
            </w:tblGrid>
            <w:tr w:rsidR="008A086C" w:rsidTr="008A086C">
              <w:trPr>
                <w:trHeight w:val="196"/>
              </w:trPr>
              <w:tc>
                <w:tcPr>
                  <w:tcW w:w="3493" w:type="dxa"/>
                </w:tcPr>
                <w:p w:rsidR="008A086C" w:rsidRDefault="008A086C" w:rsidP="008A086C">
                  <w:r w:rsidRPr="002B38B3">
                    <w:t>partprobe /dev/xvdb</w:t>
                  </w:r>
                  <w:r>
                    <w:rPr>
                      <w:rFonts w:hint="eastAsia"/>
                    </w:rPr>
                    <w:t xml:space="preserve">  </w:t>
                  </w:r>
                </w:p>
              </w:tc>
            </w:tr>
          </w:tbl>
          <w:p w:rsidR="008A086C" w:rsidRDefault="008A086C" w:rsidP="008A086C"/>
        </w:tc>
      </w:tr>
    </w:tbl>
    <w:p w:rsidR="002B38B3" w:rsidRDefault="002B38B3" w:rsidP="007A1E1E"/>
    <w:p w:rsidR="00022EB4" w:rsidRPr="00022EB4" w:rsidRDefault="00697D90" w:rsidP="00022EB4">
      <w:pPr>
        <w:pStyle w:val="Heading2"/>
      </w:pPr>
      <w:r>
        <w:rPr>
          <w:rFonts w:hint="eastAsia"/>
        </w:rPr>
        <w:t>GPT</w:t>
      </w:r>
      <w:r>
        <w:rPr>
          <w:rFonts w:hint="eastAsia"/>
        </w:rPr>
        <w:t>分区</w:t>
      </w:r>
    </w:p>
    <w:p w:rsidR="00697D90" w:rsidRDefault="004E71B4" w:rsidP="00697D90">
      <w:pPr>
        <w:ind w:left="360"/>
      </w:pPr>
      <w:r>
        <w:rPr>
          <w:rFonts w:hint="eastAsia"/>
        </w:rPr>
        <w:t>p</w:t>
      </w:r>
      <w:r w:rsidR="00653520">
        <w:rPr>
          <w:rFonts w:hint="eastAsia"/>
        </w:rPr>
        <w:t>arted 选项 [磁盘 [命令]]</w:t>
      </w:r>
    </w:p>
    <w:p w:rsidR="00DD00E7" w:rsidRDefault="00DD00E7" w:rsidP="00697D90">
      <w:pPr>
        <w:ind w:left="360"/>
      </w:pPr>
      <w:r>
        <w:rPr>
          <w:noProof/>
        </w:rPr>
        <w:drawing>
          <wp:inline distT="0" distB="0" distL="0" distR="0">
            <wp:extent cx="5486400" cy="1911207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1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38B3" w:rsidRPr="00697D90" w:rsidRDefault="00DD00E7" w:rsidP="00DD00E7">
      <w:pPr>
        <w:ind w:left="360"/>
      </w:pPr>
      <w:r>
        <w:rPr>
          <w:noProof/>
        </w:rPr>
        <w:drawing>
          <wp:inline distT="0" distB="0" distL="0" distR="0">
            <wp:extent cx="5486400" cy="2192678"/>
            <wp:effectExtent l="19050" t="0" r="0" b="0"/>
            <wp:docPr id="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2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1924050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7BB7" w:rsidRDefault="001C7BB7" w:rsidP="001C7BB7">
      <w:pPr>
        <w:pStyle w:val="Heading2"/>
      </w:pPr>
      <w:r>
        <w:rPr>
          <w:rFonts w:hint="eastAsia"/>
        </w:rPr>
        <w:lastRenderedPageBreak/>
        <w:t>在分区上建立文件系统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250CF1" w:rsidTr="00250CF1">
        <w:tc>
          <w:tcPr>
            <w:tcW w:w="8388" w:type="dxa"/>
          </w:tcPr>
          <w:p w:rsidR="00250CF1" w:rsidRDefault="00250CF1" w:rsidP="00250CF1">
            <w:r>
              <w:rPr>
                <w:rFonts w:hint="eastAsia"/>
              </w:rPr>
              <w:t xml:space="preserve">mkfs </w:t>
            </w:r>
            <w:r>
              <w:t>–</w:t>
            </w:r>
            <w:r>
              <w:rPr>
                <w:rFonts w:hint="eastAsia"/>
              </w:rPr>
              <w:t>t ext3(文件系统类型) /dev/</w:t>
            </w:r>
            <w:r>
              <w:t>hd</w:t>
            </w:r>
            <w:r>
              <w:rPr>
                <w:rFonts w:hint="eastAsia"/>
              </w:rPr>
              <w:t>a(设备文件)</w:t>
            </w:r>
          </w:p>
          <w:p w:rsidR="00250CF1" w:rsidRDefault="00250CF1" w:rsidP="00250CF1">
            <w:r w:rsidRPr="00E91E88">
              <w:t>mkfs.ext4 /dev/xvdb</w:t>
            </w:r>
          </w:p>
          <w:p w:rsidR="00250CF1" w:rsidRPr="001C7BB7" w:rsidRDefault="00250CF1" w:rsidP="00250CF1">
            <w:r>
              <w:rPr>
                <w:rFonts w:hint="eastAsia"/>
              </w:rPr>
              <w:t>mkswap /dev/xvdb</w:t>
            </w:r>
            <w:r>
              <w:rPr>
                <w:rFonts w:hint="eastAsia"/>
              </w:rPr>
              <w:tab/>
              <w:t>#格式化文件系统为swap类型</w:t>
            </w:r>
          </w:p>
          <w:p w:rsidR="00250CF1" w:rsidRDefault="00250CF1" w:rsidP="00250CF1"/>
        </w:tc>
      </w:tr>
    </w:tbl>
    <w:p w:rsidR="00250CF1" w:rsidRPr="00250CF1" w:rsidRDefault="00250CF1" w:rsidP="00250CF1">
      <w:pPr>
        <w:ind w:left="360"/>
      </w:pPr>
    </w:p>
    <w:p w:rsidR="009B3501" w:rsidRDefault="009B3501" w:rsidP="009B3501">
      <w:pPr>
        <w:pStyle w:val="Heading1"/>
      </w:pPr>
      <w:r>
        <w:rPr>
          <w:rFonts w:hint="eastAsia"/>
        </w:rPr>
        <w:t>挂载和卸载文件系统</w:t>
      </w:r>
    </w:p>
    <w:p w:rsidR="007050C5" w:rsidRDefault="008B30F1" w:rsidP="008B30F1">
      <w:pPr>
        <w:pStyle w:val="Heading2"/>
        <w:numPr>
          <w:ilvl w:val="0"/>
          <w:numId w:val="20"/>
        </w:numPr>
      </w:pPr>
      <w:r>
        <w:rPr>
          <w:rFonts w:hint="eastAsia"/>
        </w:rPr>
        <w:t>挂载命令</w:t>
      </w:r>
    </w:p>
    <w:p w:rsidR="009B38C7" w:rsidRDefault="009B38C7" w:rsidP="009B38C7">
      <w:pPr>
        <w:ind w:firstLine="360"/>
      </w:pPr>
      <w:r>
        <w:t>mount -l(</w:t>
      </w:r>
      <w:r>
        <w:rPr>
          <w:rFonts w:hint="eastAsia"/>
        </w:rPr>
        <w:t>查询当前系统已经挂载的设备，</w:t>
      </w:r>
      <w:r>
        <w:t>-l</w:t>
      </w:r>
      <w:r>
        <w:rPr>
          <w:rFonts w:hint="eastAsia"/>
        </w:rPr>
        <w:t>显示卷标</w:t>
      </w:r>
      <w:r>
        <w:t>)</w:t>
      </w:r>
    </w:p>
    <w:p w:rsidR="009B38C7" w:rsidRPr="009B38C7" w:rsidRDefault="009B38C7" w:rsidP="009B38C7">
      <w:pPr>
        <w:ind w:firstLine="360"/>
      </w:pPr>
      <w:r>
        <w:t>mount -a</w:t>
      </w:r>
      <w:r>
        <w:rPr>
          <w:rFonts w:hint="eastAsia"/>
        </w:rPr>
        <w:t>（根据</w:t>
      </w:r>
      <w:r>
        <w:t>/etc/fstab</w:t>
      </w:r>
      <w:r>
        <w:rPr>
          <w:rFonts w:hint="eastAsia"/>
        </w:rPr>
        <w:t>的内容，自动挂载）</w:t>
      </w:r>
    </w:p>
    <w:p w:rsidR="00177FEE" w:rsidRDefault="00177FEE" w:rsidP="00177FEE">
      <w:pPr>
        <w:ind w:firstLine="3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mount命令格式： mount  [-t  vfstype]  [-o  options]  device  dir</w:t>
      </w:r>
    </w:p>
    <w:p w:rsidR="0098652B" w:rsidRDefault="0098652B" w:rsidP="00177FEE">
      <w:pPr>
        <w:ind w:firstLine="3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常用文件系统：</w:t>
      </w:r>
    </w:p>
    <w:p w:rsidR="0098652B" w:rsidRP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</w:r>
      <w:r w:rsidRPr="0098652B">
        <w:rPr>
          <w:shd w:val="clear" w:color="auto" w:fill="FFFFFF"/>
        </w:rPr>
        <w:t>光盘或光盘镜像：iso9660</w:t>
      </w:r>
    </w:p>
    <w:p w:rsidR="0098652B" w:rsidRP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  <w:t>DOS fat16</w:t>
      </w:r>
      <w:r w:rsidRPr="0098652B">
        <w:rPr>
          <w:shd w:val="clear" w:color="auto" w:fill="FFFFFF"/>
        </w:rPr>
        <w:t>文件系统：msdos</w:t>
      </w:r>
    </w:p>
    <w:p w:rsidR="0098652B" w:rsidRP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  <w:t>Windows 9x fat32</w:t>
      </w:r>
      <w:r w:rsidRPr="0098652B">
        <w:rPr>
          <w:shd w:val="clear" w:color="auto" w:fill="FFFFFF"/>
        </w:rPr>
        <w:t>文件系统：vfat</w:t>
      </w:r>
    </w:p>
    <w:p w:rsidR="0098652B" w:rsidRP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  <w:t>Windows NT ntfs</w:t>
      </w:r>
      <w:r w:rsidRPr="0098652B">
        <w:rPr>
          <w:shd w:val="clear" w:color="auto" w:fill="FFFFFF"/>
        </w:rPr>
        <w:t>文件系统：ntfs</w:t>
      </w:r>
    </w:p>
    <w:p w:rsidR="0098652B" w:rsidRP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  <w:t>Mount Windows</w:t>
      </w:r>
      <w:r w:rsidRPr="0098652B">
        <w:rPr>
          <w:shd w:val="clear" w:color="auto" w:fill="FFFFFF"/>
        </w:rPr>
        <w:t>文件网络共享：smbfs</w:t>
      </w:r>
    </w:p>
    <w:p w:rsidR="0098652B" w:rsidRP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  <w:t xml:space="preserve">UNIX(LINUX) </w:t>
      </w:r>
      <w:r w:rsidRPr="0098652B">
        <w:rPr>
          <w:shd w:val="clear" w:color="auto" w:fill="FFFFFF"/>
        </w:rPr>
        <w:t>文件网络共享：nfs</w:t>
      </w:r>
    </w:p>
    <w:p w:rsidR="0098652B" w:rsidRDefault="0098652B" w:rsidP="0098652B">
      <w:pPr>
        <w:pStyle w:val="ListParagraph"/>
        <w:numPr>
          <w:ilvl w:val="0"/>
          <w:numId w:val="30"/>
        </w:numPr>
        <w:rPr>
          <w:shd w:val="clear" w:color="auto" w:fill="FFFFFF"/>
        </w:rPr>
      </w:pPr>
      <w:r w:rsidRPr="0098652B">
        <w:rPr>
          <w:rFonts w:cs="微软雅黑" w:hint="eastAsia"/>
          <w:shd w:val="clear" w:color="auto" w:fill="FFFFFF"/>
        </w:rPr>
        <w:t></w:t>
      </w:r>
      <w:r w:rsidRPr="0098652B">
        <w:rPr>
          <w:rFonts w:hint="eastAsia"/>
          <w:shd w:val="clear" w:color="auto" w:fill="FFFFFF"/>
        </w:rPr>
        <w:tab/>
        <w:t>Ext2,3,4</w:t>
      </w:r>
    </w:p>
    <w:p w:rsidR="0098652B" w:rsidRPr="0098652B" w:rsidRDefault="0098652B" w:rsidP="0098652B">
      <w:pPr>
        <w:ind w:left="360"/>
        <w:rPr>
          <w:shd w:val="clear" w:color="auto" w:fill="FFFFFF"/>
        </w:rPr>
      </w:pPr>
      <w:r>
        <w:rPr>
          <w:rFonts w:hint="eastAsia"/>
          <w:shd w:val="clear" w:color="auto" w:fill="FFFFFF"/>
        </w:rPr>
        <w:t>-o option主要用来秒速设备的挂接方式。ro,rw</w:t>
      </w:r>
      <w:r w:rsidR="009B38C7">
        <w:rPr>
          <w:rFonts w:hint="eastAsia"/>
        </w:rPr>
        <w:t>,</w:t>
      </w:r>
      <w:r w:rsidR="009B38C7" w:rsidRPr="009B38C7">
        <w:rPr>
          <w:shd w:val="clear" w:color="auto" w:fill="FFFFFF"/>
        </w:rPr>
        <w:t>remount，noexec</w:t>
      </w:r>
      <w:r>
        <w:rPr>
          <w:rFonts w:hint="eastAsia"/>
          <w:shd w:val="clear" w:color="auto" w:fill="FFFFFF"/>
        </w:rPr>
        <w:t>等</w:t>
      </w:r>
    </w:p>
    <w:p w:rsidR="0002294A" w:rsidRDefault="00177FEE" w:rsidP="0002294A">
      <w:pPr>
        <w:ind w:firstLine="360"/>
      </w:pPr>
      <w:r>
        <w:rPr>
          <w:rFonts w:hint="eastAsia"/>
        </w:rPr>
        <w:t>device 要挂接(mount)的设备</w:t>
      </w:r>
      <w:r w:rsidR="0098652B">
        <w:rPr>
          <w:rFonts w:hint="eastAsia"/>
        </w:rPr>
        <w:t>文件</w:t>
      </w:r>
      <w:r w:rsidR="0002294A">
        <w:rPr>
          <w:rFonts w:hint="eastAsia"/>
        </w:rPr>
        <w:t>名</w:t>
      </w:r>
      <w:r>
        <w:rPr>
          <w:rFonts w:hint="eastAsia"/>
        </w:rPr>
        <w:t>。</w:t>
      </w:r>
    </w:p>
    <w:p w:rsidR="009B38C7" w:rsidRPr="009B38C7" w:rsidRDefault="0002294A" w:rsidP="009B38C7">
      <w:pPr>
        <w:ind w:firstLine="360"/>
      </w:pPr>
      <w:r>
        <w:rPr>
          <w:rFonts w:hint="eastAsia"/>
        </w:rPr>
        <w:t>d</w:t>
      </w:r>
      <w:r w:rsidR="00177FEE">
        <w:rPr>
          <w:rFonts w:hint="eastAsia"/>
        </w:rPr>
        <w:t>ir</w:t>
      </w:r>
      <w:r>
        <w:rPr>
          <w:rFonts w:hint="eastAsia"/>
        </w:rPr>
        <w:t>：</w:t>
      </w:r>
      <w:r w:rsidR="00177FEE">
        <w:rPr>
          <w:rFonts w:hint="eastAsia"/>
        </w:rPr>
        <w:t>设备在系统上的挂接点(mount point)。</w:t>
      </w:r>
    </w:p>
    <w:p w:rsidR="00E944DF" w:rsidRDefault="00EE6B49" w:rsidP="00E944DF">
      <w:pPr>
        <w:pStyle w:val="Heading3"/>
        <w:numPr>
          <w:ilvl w:val="0"/>
          <w:numId w:val="33"/>
        </w:numPr>
      </w:pPr>
      <w:r w:rsidRPr="009B38C7">
        <w:rPr>
          <w:rFonts w:hint="eastAsia"/>
        </w:rPr>
        <w:t>挂接光盘镜像文件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E944DF" w:rsidTr="00E944DF">
        <w:tc>
          <w:tcPr>
            <w:tcW w:w="8388" w:type="dxa"/>
          </w:tcPr>
          <w:p w:rsidR="00E944DF" w:rsidRDefault="00E944DF" w:rsidP="00E944DF">
            <w:r>
              <w:rPr>
                <w:rFonts w:hint="eastAsia"/>
              </w:rPr>
              <w:t>#创建光盘挂载点（</w:t>
            </w:r>
            <w:r>
              <w:t>/media</w:t>
            </w:r>
            <w:r>
              <w:rPr>
                <w:rFonts w:hint="eastAsia"/>
              </w:rPr>
              <w:t>系统默认）</w:t>
            </w:r>
          </w:p>
          <w:p w:rsidR="00E944DF" w:rsidRDefault="00E944DF" w:rsidP="00E944DF">
            <w:r>
              <w:rPr>
                <w:rFonts w:hint="eastAsia"/>
              </w:rPr>
              <w:t>#挂载光盘</w:t>
            </w:r>
          </w:p>
          <w:p w:rsidR="00E944DF" w:rsidRDefault="00E944DF" w:rsidP="00E944DF">
            <w:r>
              <w:rPr>
                <w:rFonts w:hint="eastAsia"/>
              </w:rPr>
              <w:t xml:space="preserve">      </w:t>
            </w:r>
            <w:r>
              <w:t>mount -t iso9660 /dev/cdrom /media</w:t>
            </w:r>
          </w:p>
          <w:p w:rsidR="00E944DF" w:rsidRDefault="00E944DF" w:rsidP="00E944DF">
            <w:r>
              <w:rPr>
                <w:rFonts w:hint="eastAsia"/>
              </w:rPr>
              <w:t>#卸载光盘</w:t>
            </w:r>
          </w:p>
          <w:p w:rsidR="00E944DF" w:rsidRDefault="00E944DF" w:rsidP="00E944DF">
            <w:r>
              <w:rPr>
                <w:rFonts w:hint="eastAsia"/>
              </w:rPr>
              <w:t xml:space="preserve">      </w:t>
            </w:r>
            <w:r>
              <w:t>unmount /media</w:t>
            </w:r>
            <w:r>
              <w:rPr>
                <w:rFonts w:hint="eastAsia"/>
              </w:rPr>
              <w:t>或者</w:t>
            </w:r>
            <w:r>
              <w:t>/dev/cdrom</w:t>
            </w:r>
          </w:p>
        </w:tc>
      </w:tr>
    </w:tbl>
    <w:p w:rsidR="00EE6B49" w:rsidRPr="00EE6B49" w:rsidRDefault="00EE6B49" w:rsidP="006B7EA0">
      <w:pPr>
        <w:rPr>
          <w:color w:val="EEFFEE"/>
        </w:rPr>
      </w:pPr>
    </w:p>
    <w:p w:rsidR="0013579D" w:rsidRDefault="0013579D" w:rsidP="0013579D">
      <w:pPr>
        <w:pStyle w:val="Heading3"/>
      </w:pPr>
      <w:r w:rsidRPr="00EE6B49">
        <w:rPr>
          <w:rFonts w:hint="eastAsia"/>
        </w:rPr>
        <w:t>挂接</w:t>
      </w:r>
      <w:r w:rsidRPr="00EE6B49">
        <w:rPr>
          <w:rFonts w:hint="eastAsia"/>
        </w:rPr>
        <w:t>U</w:t>
      </w:r>
      <w:r w:rsidRPr="00EE6B49">
        <w:rPr>
          <w:rFonts w:hint="eastAsia"/>
        </w:rPr>
        <w:t>盘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E944DF" w:rsidTr="00E944DF">
        <w:tc>
          <w:tcPr>
            <w:tcW w:w="8388" w:type="dxa"/>
          </w:tcPr>
          <w:p w:rsidR="00E944DF" w:rsidRDefault="00E944DF" w:rsidP="00E944DF">
            <w:r>
              <w:rPr>
                <w:rFonts w:hint="eastAsia"/>
              </w:rPr>
              <w:t>创建</w:t>
            </w:r>
            <w:r>
              <w:t>U</w:t>
            </w:r>
            <w:r>
              <w:rPr>
                <w:rFonts w:hint="eastAsia"/>
              </w:rPr>
              <w:t xml:space="preserve">盘挂载点：mkdir </w:t>
            </w:r>
            <w:r>
              <w:t>/mnt/usb</w:t>
            </w:r>
          </w:p>
          <w:p w:rsidR="00E944DF" w:rsidRDefault="00E944DF" w:rsidP="00E944DF">
            <w:r>
              <w:rPr>
                <w:rFonts w:hint="eastAsia"/>
              </w:rPr>
              <w:t>查看</w:t>
            </w:r>
            <w:r>
              <w:t>usb</w:t>
            </w:r>
            <w:r>
              <w:rPr>
                <w:rFonts w:hint="eastAsia"/>
              </w:rPr>
              <w:t>设备文件名：</w:t>
            </w:r>
            <w:r>
              <w:t>fdisk –l</w:t>
            </w:r>
            <w:r>
              <w:rPr>
                <w:rFonts w:hint="eastAsia"/>
              </w:rPr>
              <w:tab/>
            </w:r>
            <w:r>
              <w:t xml:space="preserve"> </w:t>
            </w:r>
          </w:p>
          <w:p w:rsidR="00E944DF" w:rsidRDefault="00E944DF" w:rsidP="00E944DF">
            <w:r>
              <w:rPr>
                <w:rFonts w:hint="eastAsia"/>
              </w:rPr>
              <w:t>挂载</w:t>
            </w:r>
            <w:r>
              <w:t>U</w:t>
            </w:r>
            <w:r>
              <w:rPr>
                <w:rFonts w:hint="eastAsia"/>
              </w:rPr>
              <w:t>盘：</w:t>
            </w:r>
            <w:r>
              <w:t>mount -t vfat /dev/sdb1 /mnt/usb</w:t>
            </w:r>
          </w:p>
          <w:p w:rsidR="00E944DF" w:rsidRDefault="00E944DF" w:rsidP="00E944DF">
            <w:r>
              <w:rPr>
                <w:rFonts w:hint="eastAsia"/>
              </w:rPr>
              <w:t>卸载</w:t>
            </w:r>
            <w:r>
              <w:t>u</w:t>
            </w:r>
            <w:r>
              <w:rPr>
                <w:rFonts w:hint="eastAsia"/>
              </w:rPr>
              <w:t>盘：</w:t>
            </w:r>
            <w:r>
              <w:t>unmount /dev/sdb1</w:t>
            </w:r>
            <w:r>
              <w:rPr>
                <w:rFonts w:hint="eastAsia"/>
              </w:rPr>
              <w:t>或者</w:t>
            </w:r>
            <w:r>
              <w:t>/mnt/usb</w:t>
            </w:r>
          </w:p>
          <w:p w:rsidR="00E944DF" w:rsidRDefault="00E944DF" w:rsidP="00E944DF">
            <w:r w:rsidRPr="0013579D">
              <w:rPr>
                <w:rFonts w:hint="eastAsia"/>
                <w:color w:val="FF0000"/>
              </w:rPr>
              <w:t>注意</w:t>
            </w:r>
            <w:r>
              <w:rPr>
                <w:rFonts w:hint="eastAsia"/>
              </w:rPr>
              <w:t>：</w:t>
            </w:r>
            <w:r>
              <w:t>linux</w:t>
            </w:r>
            <w:r>
              <w:rPr>
                <w:rFonts w:hint="eastAsia"/>
              </w:rPr>
              <w:t>不会识别</w:t>
            </w:r>
            <w:r>
              <w:t>ntfs</w:t>
            </w:r>
            <w:r>
              <w:rPr>
                <w:rFonts w:hint="eastAsia"/>
              </w:rPr>
              <w:t>文件格式</w:t>
            </w:r>
          </w:p>
        </w:tc>
      </w:tr>
    </w:tbl>
    <w:p w:rsidR="001E49A6" w:rsidRDefault="0068431E" w:rsidP="00E944DF">
      <w:pPr>
        <w:pStyle w:val="Heading2"/>
      </w:pPr>
      <w:r>
        <w:rPr>
          <w:rFonts w:hint="eastAsia"/>
        </w:rPr>
        <w:t>卸载文件系统</w:t>
      </w:r>
    </w:p>
    <w:p w:rsidR="0068431E" w:rsidRDefault="0068431E" w:rsidP="001E49A6">
      <w:pPr>
        <w:ind w:left="360"/>
      </w:pPr>
      <w:r>
        <w:rPr>
          <w:rFonts w:hint="eastAsia"/>
        </w:rPr>
        <w:t xml:space="preserve">unmount </w:t>
      </w:r>
      <w:r w:rsidR="00E944DF">
        <w:rPr>
          <w:rFonts w:hint="eastAsia"/>
        </w:rPr>
        <w:t xml:space="preserve">    </w:t>
      </w:r>
      <w:r w:rsidR="006A4043">
        <w:rPr>
          <w:rFonts w:hint="eastAsia"/>
        </w:rPr>
        <w:t>设备文件名/挂载点</w:t>
      </w:r>
    </w:p>
    <w:p w:rsidR="00E81778" w:rsidRDefault="0068431E" w:rsidP="0068431E">
      <w:pPr>
        <w:ind w:left="360"/>
      </w:pPr>
      <w:r w:rsidRPr="006A4043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 w:rsidRPr="0068431E">
        <w:t>umount的时候老显示 device busy？</w:t>
      </w:r>
    </w:p>
    <w:p w:rsidR="00E81778" w:rsidRDefault="00E81778" w:rsidP="0068431E">
      <w:pPr>
        <w:ind w:left="360"/>
      </w:pPr>
      <w:r>
        <w:rPr>
          <w:rFonts w:hint="eastAsia"/>
          <w:color w:val="FF0000"/>
        </w:rPr>
        <w:t>#</w:t>
      </w:r>
      <w:r>
        <w:rPr>
          <w:rFonts w:hint="eastAsia"/>
        </w:rPr>
        <w:t>选项</w:t>
      </w:r>
      <w:r>
        <w:t xml:space="preserve"> –l 并不是马上umount，而是在该目录空闲后再umount。</w:t>
      </w:r>
    </w:p>
    <w:p w:rsidR="0068431E" w:rsidRDefault="0068431E" w:rsidP="0068431E">
      <w:pPr>
        <w:ind w:left="360"/>
      </w:pPr>
      <w:r>
        <w:t>umount -l /mnt/hda5</w:t>
      </w:r>
    </w:p>
    <w:p w:rsidR="00A43031" w:rsidRDefault="00A43031" w:rsidP="0068431E">
      <w:pPr>
        <w:ind w:left="360"/>
      </w:pPr>
    </w:p>
    <w:p w:rsidR="00A43031" w:rsidRDefault="00A43031" w:rsidP="00A43031">
      <w:pPr>
        <w:pStyle w:val="Heading2"/>
      </w:pPr>
      <w:r>
        <w:rPr>
          <w:rFonts w:hint="eastAsia"/>
        </w:rPr>
        <w:t>文件系统的自动安装</w:t>
      </w:r>
    </w:p>
    <w:p w:rsidR="00A43031" w:rsidRDefault="0097415E" w:rsidP="00A43031">
      <w:pPr>
        <w:ind w:left="360"/>
      </w:pPr>
      <w:r>
        <w:rPr>
          <w:rFonts w:hint="eastAsia"/>
        </w:rPr>
        <w:t>可以通过配置/etc/fstab来自动安装，linux系统启动后，init进程会自动读取/etc/fstab配置文件的内容，并挂载相应的文件系统。</w:t>
      </w:r>
    </w:p>
    <w:p w:rsidR="00E4457F" w:rsidRDefault="00E4457F" w:rsidP="00A43031">
      <w:pPr>
        <w:ind w:left="360"/>
      </w:pPr>
      <w:r>
        <w:rPr>
          <w:rFonts w:hint="eastAsia"/>
        </w:rPr>
        <w:t>字段一</w:t>
      </w:r>
      <w:r>
        <w:rPr>
          <w:rFonts w:hint="eastAsia"/>
        </w:rPr>
        <w:tab/>
        <w:t xml:space="preserve">  字段二       字段三</w:t>
      </w:r>
      <w:r>
        <w:rPr>
          <w:rFonts w:hint="eastAsia"/>
        </w:rPr>
        <w:tab/>
        <w:t xml:space="preserve">          字段四</w:t>
      </w:r>
      <w:r>
        <w:rPr>
          <w:rFonts w:hint="eastAsia"/>
        </w:rPr>
        <w:tab/>
        <w:t xml:space="preserve">        字段五</w:t>
      </w:r>
      <w:r>
        <w:rPr>
          <w:rFonts w:hint="eastAsia"/>
        </w:rPr>
        <w:tab/>
        <w:t xml:space="preserve">     字段六</w:t>
      </w:r>
    </w:p>
    <w:p w:rsidR="006D44D4" w:rsidRDefault="00E4457F" w:rsidP="00A43031">
      <w:pPr>
        <w:ind w:left="360"/>
      </w:pPr>
      <w:r>
        <w:rPr>
          <w:rFonts w:hint="eastAsia"/>
        </w:rPr>
        <w:t>文件系统</w:t>
      </w:r>
      <w:r>
        <w:rPr>
          <w:rFonts w:hint="eastAsia"/>
        </w:rPr>
        <w:tab/>
        <w:t xml:space="preserve">  挂载点    文件系统类型</w:t>
      </w:r>
      <w:r>
        <w:rPr>
          <w:rFonts w:hint="eastAsia"/>
        </w:rPr>
        <w:tab/>
        <w:t>命令选项</w:t>
      </w:r>
      <w:r>
        <w:rPr>
          <w:rFonts w:hint="eastAsia"/>
        </w:rPr>
        <w:tab/>
        <w:t>备份频率    检查次序</w:t>
      </w:r>
    </w:p>
    <w:p w:rsidR="00A804F4" w:rsidRDefault="006B7EA0" w:rsidP="006A4043">
      <w:pPr>
        <w:ind w:left="360"/>
      </w:pPr>
      <w:r>
        <w:rPr>
          <w:noProof/>
        </w:rPr>
        <w:drawing>
          <wp:inline distT="0" distB="0" distL="0" distR="0">
            <wp:extent cx="5391150" cy="1666875"/>
            <wp:effectExtent l="1905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101" w:rsidRDefault="000E1101" w:rsidP="000E1101">
      <w:pPr>
        <w:pStyle w:val="Heading3"/>
        <w:numPr>
          <w:ilvl w:val="0"/>
          <w:numId w:val="34"/>
        </w:numPr>
      </w:pPr>
      <w:r>
        <w:t>/etc/fstab</w:t>
      </w:r>
      <w:r>
        <w:t>文件解析</w:t>
      </w:r>
    </w:p>
    <w:p w:rsidR="000E1101" w:rsidRDefault="000E1101" w:rsidP="000E1101">
      <w:pPr>
        <w:ind w:left="360"/>
      </w:pPr>
      <w:r>
        <w:rPr>
          <w:rFonts w:hint="eastAsia"/>
        </w:rPr>
        <w:t>第一个字段：分区设备文件名或者</w:t>
      </w:r>
      <w:r>
        <w:t>UUID(硬盘通用唯一识别码)</w:t>
      </w:r>
    </w:p>
    <w:p w:rsidR="000E1101" w:rsidRDefault="000E1101" w:rsidP="000E1101">
      <w:pPr>
        <w:ind w:left="360"/>
      </w:pPr>
      <w:r>
        <w:rPr>
          <w:rFonts w:hint="eastAsia"/>
        </w:rPr>
        <w:t>第二个字段：挂载点</w:t>
      </w:r>
    </w:p>
    <w:p w:rsidR="000E1101" w:rsidRDefault="000E1101" w:rsidP="000E1101">
      <w:pPr>
        <w:ind w:left="360"/>
      </w:pPr>
      <w:r>
        <w:rPr>
          <w:rFonts w:hint="eastAsia"/>
        </w:rPr>
        <w:lastRenderedPageBreak/>
        <w:t>第三个字段：默认的文件系统</w:t>
      </w:r>
    </w:p>
    <w:p w:rsidR="000E1101" w:rsidRDefault="000E1101" w:rsidP="000E1101">
      <w:pPr>
        <w:ind w:left="360"/>
      </w:pPr>
      <w:r>
        <w:rPr>
          <w:rFonts w:hint="eastAsia"/>
        </w:rPr>
        <w:t>第四个字段：挂载参数（</w:t>
      </w:r>
      <w:r>
        <w:t>defaults)</w:t>
      </w:r>
    </w:p>
    <w:p w:rsidR="000E1101" w:rsidRDefault="000E1101" w:rsidP="000E1101">
      <w:pPr>
        <w:ind w:left="360"/>
      </w:pPr>
      <w:r>
        <w:rPr>
          <w:rFonts w:hint="eastAsia"/>
        </w:rPr>
        <w:t>第五个字段：指定分区是否被</w:t>
      </w:r>
      <w:r>
        <w:t>dump备份，0代表不备份，系统1代表每天备份，2代表不定期备份（每个分区的lost+found)</w:t>
      </w:r>
    </w:p>
    <w:p w:rsidR="000E1101" w:rsidRDefault="000E1101" w:rsidP="000E1101">
      <w:pPr>
        <w:ind w:left="360"/>
      </w:pPr>
      <w:r>
        <w:rPr>
          <w:rFonts w:hint="eastAsia"/>
        </w:rPr>
        <w:t>第六个字段：指定分区是否被</w:t>
      </w:r>
      <w:r>
        <w:t>fsck检测，0代表不检测，其他数字代表检测的优先级，数字越小优先级越高</w:t>
      </w:r>
    </w:p>
    <w:p w:rsidR="000E1101" w:rsidRDefault="000E1101" w:rsidP="000E1101">
      <w:pPr>
        <w:ind w:left="360"/>
      </w:pPr>
      <w:r>
        <w:rPr>
          <w:rFonts w:hint="eastAsia"/>
        </w:rPr>
        <w:t>例如：</w:t>
      </w:r>
      <w:r>
        <w:t>UUID=6634633e-001d-43ba-8fab-202f1df93339 / ext4 defaults,barrier=0 1 1</w:t>
      </w:r>
    </w:p>
    <w:p w:rsidR="000E1101" w:rsidRDefault="000E1101" w:rsidP="000E1101">
      <w:pPr>
        <w:ind w:left="360"/>
      </w:pPr>
      <w:r w:rsidRPr="000E1101">
        <w:rPr>
          <w:rFonts w:hint="eastAsia"/>
          <w:color w:val="FF0000"/>
        </w:rPr>
        <w:t>注意</w:t>
      </w:r>
      <w:r>
        <w:rPr>
          <w:rFonts w:hint="eastAsia"/>
        </w:rPr>
        <w:t>：</w:t>
      </w:r>
      <w:r>
        <w:t>UUID是真正的唯一标志符,UUID为系统中的存储设备提供唯一的标识字符串，</w:t>
      </w:r>
      <w:r>
        <w:rPr>
          <w:rFonts w:hint="eastAsia"/>
        </w:rPr>
        <w:t>不管这个设备是什么类型的。如果你在系统中添加了新的存储设备如硬盘，很可能会造成一些麻烦，比如说启动的时候因为找不到设备而失败，</w:t>
      </w:r>
    </w:p>
    <w:p w:rsidR="00A804F4" w:rsidRDefault="000E1101" w:rsidP="001B273D">
      <w:pPr>
        <w:ind w:left="360"/>
      </w:pPr>
      <w:r>
        <w:rPr>
          <w:rFonts w:hint="eastAsia"/>
        </w:rPr>
        <w:t>而使用</w:t>
      </w:r>
      <w:r>
        <w:t>UUID则不会有这样的问题；设备名并非总是不变的自动分配的设备名称并非总是一致的，</w:t>
      </w:r>
      <w:r>
        <w:rPr>
          <w:rFonts w:hint="eastAsia"/>
        </w:rPr>
        <w:t>它们依赖于启动时内核加载模块的顺序。如果你在插入了</w:t>
      </w:r>
      <w:r>
        <w:t>USB盘时启动了系统，而下次启动时又把它拔掉了</w:t>
      </w:r>
      <w:r>
        <w:rPr>
          <w:rFonts w:hint="eastAsia"/>
        </w:rPr>
        <w:t>，就有可能导致设备名分配不一致。通过命令来查看：</w:t>
      </w:r>
      <w:r w:rsidRPr="003439A4">
        <w:t>dumpe2fs -h  分区设备文件名</w:t>
      </w:r>
    </w:p>
    <w:p w:rsidR="00A804F4" w:rsidRDefault="001B273D" w:rsidP="001B273D">
      <w:pPr>
        <w:pStyle w:val="Heading3"/>
      </w:pPr>
      <w:r>
        <w:rPr>
          <w:rFonts w:hint="eastAsia"/>
        </w:rPr>
        <w:t>挂载参数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auto:系统启动时自动挂载文件系统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defaults:默认挂在文件系统，启动时自行挂载并可读可写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grpquata:该文件系统支持组配额管理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noauto:启动时不自动挂载文件系统，用户需要手动挂载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ro:以只读的方式挂载该文件系统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rw:以读写的方式挂载文件系统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usrquota:该文件系统支持用户配额管理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user:允许普通用户安装该文件系统</w:t>
      </w:r>
    </w:p>
    <w:p w:rsidR="000C72B5" w:rsidRDefault="000C72B5" w:rsidP="001B273D">
      <w:pPr>
        <w:pStyle w:val="ListParagraph"/>
        <w:numPr>
          <w:ilvl w:val="0"/>
          <w:numId w:val="35"/>
        </w:numPr>
      </w:pPr>
      <w:r>
        <w:rPr>
          <w:rFonts w:hint="eastAsia"/>
        </w:rPr>
        <w:t>noexec：不允许该文件系统运行程序</w:t>
      </w:r>
    </w:p>
    <w:p w:rsidR="001A1533" w:rsidRDefault="001A1533" w:rsidP="001A1533">
      <w:pPr>
        <w:pStyle w:val="Heading3"/>
      </w:pPr>
      <w:r>
        <w:rPr>
          <w:rFonts w:hint="eastAsia"/>
        </w:rPr>
        <w:t>技巧</w:t>
      </w:r>
    </w:p>
    <w:p w:rsidR="001A1533" w:rsidRDefault="00506A80" w:rsidP="001A1533">
      <w:pPr>
        <w:ind w:left="360"/>
      </w:pPr>
      <w:r>
        <w:rPr>
          <w:rFonts w:hint="eastAsia"/>
        </w:rPr>
        <w:t>#</w:t>
      </w:r>
      <w:r w:rsidR="001A1533" w:rsidRPr="001A1533">
        <w:rPr>
          <w:rFonts w:hint="eastAsia"/>
        </w:rPr>
        <w:t>检测</w:t>
      </w:r>
      <w:r w:rsidR="001A1533" w:rsidRPr="001A1533">
        <w:t>/etc/fstab</w:t>
      </w:r>
      <w:r w:rsidR="001A1533">
        <w:rPr>
          <w:rFonts w:hint="eastAsia"/>
        </w:rPr>
        <w:t xml:space="preserve"> ：</w:t>
      </w:r>
      <w:r w:rsidR="001A1533" w:rsidRPr="001A1533">
        <w:t>mount -a</w:t>
      </w:r>
      <w:r w:rsidR="001A1533" w:rsidRPr="001A1533">
        <w:rPr>
          <w:rStyle w:val="apple-tab-span"/>
          <w:rFonts w:ascii="Tahoma" w:hAnsi="Tahoma" w:cs="Tahoma"/>
          <w:color w:val="000000"/>
          <w:sz w:val="20"/>
          <w:szCs w:val="20"/>
        </w:rPr>
        <w:t xml:space="preserve"> </w:t>
      </w:r>
      <w:r w:rsidR="001A1533" w:rsidRPr="001A1533">
        <w:t>/etc/fstab</w:t>
      </w:r>
    </w:p>
    <w:p w:rsidR="005E0C12" w:rsidRDefault="001A1533" w:rsidP="00506A80">
      <w:pPr>
        <w:ind w:left="360"/>
      </w:pPr>
      <w:r>
        <w:rPr>
          <w:rFonts w:hint="eastAsia"/>
        </w:rPr>
        <w:t>#</w:t>
      </w:r>
      <w:r w:rsidRPr="001A1533">
        <w:rPr>
          <w:rFonts w:hint="eastAsia"/>
        </w:rPr>
        <w:t>文件修复：</w:t>
      </w:r>
      <w:r w:rsidRPr="001A1533">
        <w:t>mount -o remount</w:t>
      </w:r>
      <w:r w:rsidRPr="001A1533">
        <w:rPr>
          <w:rFonts w:hint="eastAsia"/>
        </w:rPr>
        <w:t>，</w:t>
      </w:r>
      <w:r w:rsidRPr="001A1533">
        <w:t>rw /</w:t>
      </w:r>
    </w:p>
    <w:p w:rsidR="00AB6431" w:rsidRPr="00506A80" w:rsidRDefault="00766C8D" w:rsidP="00AB6431">
      <w:pPr>
        <w:pStyle w:val="Heading3"/>
        <w:rPr>
          <w:rFonts w:ascii="宋体" w:eastAsia="宋体" w:cs="宋体"/>
        </w:rPr>
      </w:pPr>
      <w:r>
        <w:lastRenderedPageBreak/>
        <w:t>SWAPFILE</w:t>
      </w:r>
      <w:r>
        <w:rPr>
          <w:rFonts w:ascii="宋体" w:eastAsia="宋体" w:cs="宋体" w:hint="eastAsia"/>
        </w:rPr>
        <w:t>实现</w:t>
      </w:r>
    </w:p>
    <w:p w:rsidR="00AB6431" w:rsidRDefault="00AB6431" w:rsidP="00AB6431">
      <w:pPr>
        <w:ind w:left="360"/>
      </w:pPr>
      <w:r>
        <w:t>swap</w:t>
      </w:r>
      <w:r>
        <w:rPr>
          <w:rFonts w:hint="eastAsia"/>
        </w:rPr>
        <w:t>分区：新建分区（分区</w:t>
      </w:r>
      <w:r>
        <w:t>id</w:t>
      </w:r>
      <w:r>
        <w:rPr>
          <w:rFonts w:hint="eastAsia"/>
        </w:rPr>
        <w:t>改成</w:t>
      </w:r>
      <w:r>
        <w:t>82</w:t>
      </w:r>
      <w:r>
        <w:rPr>
          <w:rFonts w:hint="eastAsia"/>
        </w:rPr>
        <w:t>）；</w:t>
      </w:r>
    </w:p>
    <w:p w:rsidR="00AB6431" w:rsidRDefault="00AB6431" w:rsidP="00AB6431">
      <w:pPr>
        <w:ind w:left="360"/>
      </w:pPr>
      <w:r>
        <w:rPr>
          <w:rFonts w:hint="eastAsia"/>
        </w:rPr>
        <w:t>然后格式化：</w:t>
      </w:r>
      <w:r>
        <w:t xml:space="preserve">mkswap </w:t>
      </w:r>
      <w:r>
        <w:rPr>
          <w:rFonts w:hint="eastAsia"/>
        </w:rPr>
        <w:t>分区设备文件名；</w:t>
      </w:r>
    </w:p>
    <w:p w:rsidR="00AB6431" w:rsidRDefault="00AB6431" w:rsidP="00AB6431">
      <w:pPr>
        <w:ind w:left="360"/>
      </w:pPr>
      <w:r>
        <w:rPr>
          <w:rFonts w:hint="eastAsia"/>
        </w:rPr>
        <w:t>挂载：</w:t>
      </w:r>
      <w:r>
        <w:t xml:space="preserve">swapon </w:t>
      </w:r>
      <w:r>
        <w:rPr>
          <w:rFonts w:hint="eastAsia"/>
        </w:rPr>
        <w:t>分区设备文件名</w:t>
      </w:r>
      <w:r>
        <w:t>;</w:t>
      </w:r>
    </w:p>
    <w:p w:rsidR="00AB6431" w:rsidRDefault="00AB6431" w:rsidP="00AB6431">
      <w:pPr>
        <w:ind w:left="360"/>
      </w:pPr>
      <w:r>
        <w:rPr>
          <w:rFonts w:hint="eastAsia"/>
        </w:rPr>
        <w:t>取消</w:t>
      </w:r>
      <w:r>
        <w:t>swap</w:t>
      </w:r>
      <w:r>
        <w:rPr>
          <w:rFonts w:hint="eastAsia"/>
        </w:rPr>
        <w:t>分区：</w:t>
      </w:r>
      <w:r>
        <w:t xml:space="preserve">swapoff </w:t>
      </w:r>
      <w:r>
        <w:rPr>
          <w:rFonts w:hint="eastAsia"/>
        </w:rPr>
        <w:t>分区设备文件名</w:t>
      </w:r>
    </w:p>
    <w:p w:rsidR="00AB6431" w:rsidRDefault="00AB6431" w:rsidP="00AB6431">
      <w:pPr>
        <w:ind w:left="360"/>
      </w:pPr>
      <w:r w:rsidRPr="003D4B39">
        <w:rPr>
          <w:rFonts w:hint="eastAsia"/>
          <w:color w:val="FF0000"/>
        </w:rPr>
        <w:t>通过</w:t>
      </w:r>
      <w:r w:rsidRPr="003D4B39">
        <w:rPr>
          <w:color w:val="FF0000"/>
        </w:rPr>
        <w:t>/etc/fstab</w:t>
      </w:r>
      <w:r w:rsidRPr="003D4B39">
        <w:rPr>
          <w:rFonts w:hint="eastAsia"/>
          <w:color w:val="FF0000"/>
        </w:rPr>
        <w:t>永久挂载</w:t>
      </w:r>
      <w:r w:rsidR="003D4B39">
        <w:rPr>
          <w:rFonts w:hint="eastAsia"/>
        </w:rPr>
        <w:t>：</w:t>
      </w:r>
      <w:r>
        <w:t xml:space="preserve"> </w:t>
      </w:r>
      <w:r>
        <w:rPr>
          <w:rFonts w:hint="eastAsia"/>
        </w:rPr>
        <w:t>分区设备文件名</w:t>
      </w:r>
      <w:r>
        <w:t xml:space="preserve"> swap swap defaults 0 0</w:t>
      </w:r>
    </w:p>
    <w:p w:rsidR="00766C8D" w:rsidRDefault="009B3501" w:rsidP="00C77571">
      <w:pPr>
        <w:pStyle w:val="Heading1"/>
      </w:pPr>
      <w:r>
        <w:rPr>
          <w:rFonts w:hint="eastAsia"/>
        </w:rPr>
        <w:t>磁盘配额的设置</w:t>
      </w:r>
    </w:p>
    <w:p w:rsidR="00A90A7C" w:rsidRDefault="006C2F83" w:rsidP="006C2F83">
      <w:pPr>
        <w:pStyle w:val="Heading2"/>
        <w:numPr>
          <w:ilvl w:val="0"/>
          <w:numId w:val="21"/>
        </w:numPr>
      </w:pPr>
      <w:r>
        <w:rPr>
          <w:rFonts w:hint="eastAsia"/>
        </w:rPr>
        <w:t>检查内核是否支持</w:t>
      </w:r>
      <w:r>
        <w:rPr>
          <w:rFonts w:hint="eastAsia"/>
        </w:rPr>
        <w:t>quota</w:t>
      </w:r>
    </w:p>
    <w:p w:rsidR="006C2F83" w:rsidRPr="006C2F83" w:rsidRDefault="006C2F83" w:rsidP="006C2F83">
      <w:pPr>
        <w:ind w:left="360"/>
      </w:pPr>
      <w:r>
        <w:rPr>
          <w:rFonts w:hint="eastAsia"/>
        </w:rPr>
        <w:t>dmesg | grep  quota</w:t>
      </w:r>
    </w:p>
    <w:p w:rsidR="006C2F83" w:rsidRDefault="006C2F83" w:rsidP="006C2F83">
      <w:pPr>
        <w:pStyle w:val="Heading2"/>
      </w:pPr>
      <w:r>
        <w:rPr>
          <w:rFonts w:hint="eastAsia"/>
        </w:rPr>
        <w:t>修改</w:t>
      </w:r>
      <w:r>
        <w:rPr>
          <w:rFonts w:hint="eastAsia"/>
        </w:rPr>
        <w:t>/etc/fstab</w:t>
      </w:r>
      <w:r>
        <w:rPr>
          <w:rFonts w:hint="eastAsia"/>
        </w:rPr>
        <w:t>文件</w:t>
      </w:r>
    </w:p>
    <w:p w:rsidR="000C722D" w:rsidRDefault="000C722D" w:rsidP="000C722D">
      <w:pPr>
        <w:ind w:left="360"/>
      </w:pPr>
      <w:r>
        <w:rPr>
          <w:rFonts w:hint="eastAsia"/>
        </w:rPr>
        <w:t>添加命令选项usrquota,grpquota</w:t>
      </w:r>
    </w:p>
    <w:p w:rsidR="005E4D98" w:rsidRDefault="000C722D" w:rsidP="00FE7F02">
      <w:pPr>
        <w:ind w:left="360"/>
      </w:pPr>
      <w:r>
        <w:rPr>
          <w:rFonts w:hint="eastAsia"/>
        </w:rPr>
        <w:t>/dev/sdb /mnt/test ext3 defaults,usrquota,grpquota 1 2</w:t>
      </w:r>
    </w:p>
    <w:p w:rsidR="005E4D98" w:rsidRDefault="005E4D98" w:rsidP="000C722D">
      <w:pPr>
        <w:ind w:left="360"/>
      </w:pPr>
      <w:r>
        <w:rPr>
          <w:rFonts w:hint="eastAsia"/>
        </w:rPr>
        <w:t>当配置错误了应该使用：</w:t>
      </w:r>
    </w:p>
    <w:p w:rsidR="005E4D98" w:rsidRPr="000C722D" w:rsidRDefault="005E4D98" w:rsidP="000C722D">
      <w:pPr>
        <w:ind w:left="360"/>
      </w:pPr>
      <w:r>
        <w:rPr>
          <w:rFonts w:hint="eastAsia"/>
          <w:color w:val="333333"/>
          <w:shd w:val="clear" w:color="auto" w:fill="FFFFFF"/>
        </w:rPr>
        <w:t>mount -o remount,rw / #以可读写方式重新挂载文件系统。</w:t>
      </w:r>
    </w:p>
    <w:p w:rsidR="006C2F83" w:rsidRDefault="006C2F83" w:rsidP="006C2F83">
      <w:pPr>
        <w:pStyle w:val="Heading2"/>
      </w:pPr>
      <w:r>
        <w:rPr>
          <w:rFonts w:hint="eastAsia"/>
        </w:rPr>
        <w:t>重新启动系统</w:t>
      </w:r>
    </w:p>
    <w:p w:rsidR="000C722D" w:rsidRPr="000C722D" w:rsidRDefault="000C722D" w:rsidP="000C722D">
      <w:pPr>
        <w:ind w:left="360"/>
      </w:pPr>
      <w:r>
        <w:rPr>
          <w:rFonts w:hint="eastAsia"/>
        </w:rPr>
        <w:t>init 6</w:t>
      </w:r>
    </w:p>
    <w:p w:rsidR="002E1129" w:rsidRDefault="006C2F83" w:rsidP="002E1129">
      <w:pPr>
        <w:pStyle w:val="Heading2"/>
      </w:pPr>
      <w:r>
        <w:rPr>
          <w:rFonts w:hint="eastAsia"/>
        </w:rPr>
        <w:t>使用命令建立</w:t>
      </w:r>
      <w:r>
        <w:rPr>
          <w:rFonts w:hint="eastAsia"/>
        </w:rPr>
        <w:t>aquota.user,aquota.group</w:t>
      </w:r>
      <w:r>
        <w:rPr>
          <w:rFonts w:hint="eastAsia"/>
        </w:rPr>
        <w:t>文件</w:t>
      </w:r>
    </w:p>
    <w:p w:rsidR="002E1129" w:rsidRPr="002E1129" w:rsidRDefault="002E1129" w:rsidP="002E1129">
      <w:pPr>
        <w:ind w:left="360"/>
      </w:pPr>
      <w:r w:rsidRPr="002E1129">
        <w:t>setenforce 0</w:t>
      </w:r>
    </w:p>
    <w:p w:rsidR="000C722D" w:rsidRDefault="000C722D" w:rsidP="000C722D">
      <w:pPr>
        <w:ind w:left="360"/>
      </w:pPr>
      <w:r>
        <w:rPr>
          <w:rFonts w:hint="eastAsia"/>
        </w:rPr>
        <w:t xml:space="preserve">quatacheck </w:t>
      </w:r>
      <w:r>
        <w:t>–</w:t>
      </w:r>
      <w:r>
        <w:rPr>
          <w:rFonts w:hint="eastAsia"/>
        </w:rPr>
        <w:t>avug//a检查所有已安装并配置配额的文件系统</w:t>
      </w:r>
    </w:p>
    <w:p w:rsidR="000C722D" w:rsidRDefault="000C722D" w:rsidP="000C722D">
      <w:pPr>
        <w:ind w:left="360"/>
      </w:pPr>
      <w:r>
        <w:rPr>
          <w:rFonts w:hint="eastAsia"/>
        </w:rPr>
        <w:t>//g检查组的配额，u检查用户的配额，v显示检查是产生的信息。</w:t>
      </w:r>
    </w:p>
    <w:p w:rsidR="002E1129" w:rsidRDefault="002E1129" w:rsidP="000C722D">
      <w:pPr>
        <w:ind w:left="360"/>
      </w:pPr>
    </w:p>
    <w:p w:rsidR="002E1129" w:rsidRDefault="002E1129" w:rsidP="002E1129">
      <w:pPr>
        <w:pStyle w:val="Heading2"/>
      </w:pPr>
      <w:r>
        <w:rPr>
          <w:rFonts w:hint="eastAsia"/>
        </w:rPr>
        <w:t>设置用户配额</w:t>
      </w:r>
    </w:p>
    <w:p w:rsidR="002E1129" w:rsidRDefault="002E1129" w:rsidP="002E1129">
      <w:pPr>
        <w:ind w:left="360"/>
      </w:pPr>
      <w:r>
        <w:rPr>
          <w:rFonts w:hint="eastAsia"/>
        </w:rPr>
        <w:t xml:space="preserve">edquota </w:t>
      </w:r>
      <w:r>
        <w:t>–</w:t>
      </w:r>
      <w:r>
        <w:rPr>
          <w:rFonts w:hint="eastAsia"/>
        </w:rPr>
        <w:t>u user</w:t>
      </w:r>
      <w:r w:rsidR="00FE7F02">
        <w:rPr>
          <w:rFonts w:hint="eastAsia"/>
        </w:rPr>
        <w:tab/>
        <w:t>#</w:t>
      </w:r>
      <w:r w:rsidR="00396368">
        <w:rPr>
          <w:rFonts w:hint="eastAsia"/>
        </w:rPr>
        <w:t>设置用户的配额</w:t>
      </w:r>
    </w:p>
    <w:p w:rsidR="002E1129" w:rsidRDefault="002E1129" w:rsidP="002E1129">
      <w:pPr>
        <w:ind w:left="360"/>
      </w:pPr>
      <w:r>
        <w:rPr>
          <w:rFonts w:hint="eastAsia"/>
        </w:rPr>
        <w:t xml:space="preserve">edquota </w:t>
      </w:r>
      <w:r>
        <w:t>–</w:t>
      </w:r>
      <w:r>
        <w:rPr>
          <w:rFonts w:hint="eastAsia"/>
        </w:rPr>
        <w:t>g group</w:t>
      </w:r>
      <w:r w:rsidR="00FE7F02">
        <w:rPr>
          <w:rFonts w:hint="eastAsia"/>
        </w:rPr>
        <w:tab/>
        <w:t>#</w:t>
      </w:r>
      <w:r w:rsidR="00396368">
        <w:rPr>
          <w:rFonts w:hint="eastAsia"/>
        </w:rPr>
        <w:t>设置用户组配额</w:t>
      </w:r>
    </w:p>
    <w:p w:rsidR="002E1129" w:rsidRDefault="002E1129" w:rsidP="00FE7F02">
      <w:pPr>
        <w:ind w:left="360"/>
      </w:pPr>
      <w:r>
        <w:rPr>
          <w:rFonts w:hint="eastAsia"/>
        </w:rPr>
        <w:lastRenderedPageBreak/>
        <w:t xml:space="preserve">edquota </w:t>
      </w:r>
      <w:r>
        <w:t>–</w:t>
      </w:r>
      <w:r>
        <w:rPr>
          <w:rFonts w:hint="eastAsia"/>
        </w:rPr>
        <w:t>p user/group</w:t>
      </w:r>
      <w:r w:rsidR="00A20B03">
        <w:rPr>
          <w:rFonts w:hint="eastAsia"/>
        </w:rPr>
        <w:t>(模板</w:t>
      </w:r>
      <w:r w:rsidR="00A20B03">
        <w:t>）</w:t>
      </w:r>
      <w:r>
        <w:rPr>
          <w:rFonts w:hint="eastAsia"/>
        </w:rPr>
        <w:t xml:space="preserve"> user/group</w:t>
      </w:r>
      <w:r w:rsidR="00FE7F02">
        <w:rPr>
          <w:rFonts w:hint="eastAsia"/>
        </w:rPr>
        <w:t xml:space="preserve">     #</w:t>
      </w:r>
      <w:r w:rsidR="00396368">
        <w:rPr>
          <w:rFonts w:hint="eastAsia"/>
        </w:rPr>
        <w:t>复制配额给另一个用户/组</w:t>
      </w:r>
    </w:p>
    <w:p w:rsidR="002E1129" w:rsidRDefault="002E1129" w:rsidP="006D443B">
      <w:pPr>
        <w:pStyle w:val="ListParagraph"/>
        <w:numPr>
          <w:ilvl w:val="0"/>
          <w:numId w:val="27"/>
        </w:numPr>
      </w:pPr>
      <w:r>
        <w:rPr>
          <w:rFonts w:hint="eastAsia"/>
        </w:rPr>
        <w:t>软限制（</w:t>
      </w:r>
      <w:r w:rsidRPr="006D443B">
        <w:rPr>
          <w:rFonts w:ascii="Times New Roman" w:cs="Times New Roman"/>
        </w:rPr>
        <w:t>Soft limit</w:t>
      </w:r>
      <w:r>
        <w:rPr>
          <w:rFonts w:hint="eastAsia"/>
        </w:rPr>
        <w:t>）：定义用户可以占用的磁盘空间数。当用户超过该限制后会收到以超过</w:t>
      </w:r>
      <w:r>
        <w:t xml:space="preserve"> </w:t>
      </w:r>
      <w:r>
        <w:rPr>
          <w:rFonts w:hint="eastAsia"/>
        </w:rPr>
        <w:t>配额的警告。</w:t>
      </w:r>
    </w:p>
    <w:p w:rsidR="002E1129" w:rsidRDefault="002E1129" w:rsidP="006D443B">
      <w:pPr>
        <w:pStyle w:val="ListParagraph"/>
        <w:numPr>
          <w:ilvl w:val="0"/>
          <w:numId w:val="27"/>
        </w:numPr>
      </w:pPr>
      <w:r w:rsidRPr="006D443B">
        <w:rPr>
          <w:rFonts w:hAnsi="Wingdings" w:hint="eastAsia"/>
        </w:rPr>
        <w:t>硬限制（</w:t>
      </w:r>
      <w:r w:rsidRPr="006D443B">
        <w:rPr>
          <w:rFonts w:ascii="Times New Roman" w:cs="Times New Roman"/>
        </w:rPr>
        <w:t>Hard limit</w:t>
      </w:r>
      <w:r>
        <w:rPr>
          <w:rFonts w:hint="eastAsia"/>
        </w:rPr>
        <w:t>）：当用户试图将文件存放在其已经超过该限制值目录时，报告文件系统</w:t>
      </w:r>
      <w:r>
        <w:t xml:space="preserve"> </w:t>
      </w:r>
      <w:r>
        <w:rPr>
          <w:rFonts w:hint="eastAsia"/>
        </w:rPr>
        <w:t>错误。</w:t>
      </w:r>
    </w:p>
    <w:p w:rsidR="002E1129" w:rsidRDefault="002E1129" w:rsidP="006D443B">
      <w:pPr>
        <w:pStyle w:val="ListParagraph"/>
        <w:numPr>
          <w:ilvl w:val="0"/>
          <w:numId w:val="27"/>
        </w:numPr>
      </w:pPr>
      <w:r w:rsidRPr="006D443B">
        <w:rPr>
          <w:rFonts w:hAnsi="Wingdings" w:hint="eastAsia"/>
        </w:rPr>
        <w:t>宽限期（</w:t>
      </w:r>
      <w:r w:rsidRPr="006D443B">
        <w:rPr>
          <w:rFonts w:ascii="Times New Roman" w:cs="Times New Roman"/>
        </w:rPr>
        <w:t>Grace period</w:t>
      </w:r>
      <w:r>
        <w:rPr>
          <w:rFonts w:hint="eastAsia"/>
        </w:rPr>
        <w:t>）：定义用户在软限制下可以使用其文件系统的期限。</w:t>
      </w:r>
    </w:p>
    <w:p w:rsidR="002E1129" w:rsidRPr="002E1129" w:rsidRDefault="002E1129" w:rsidP="002E1129"/>
    <w:p w:rsidR="00630D3D" w:rsidRDefault="00A20B03" w:rsidP="00A20B03">
      <w:pPr>
        <w:pStyle w:val="Heading2"/>
      </w:pPr>
      <w:r>
        <w:rPr>
          <w:rFonts w:hint="eastAsia"/>
        </w:rPr>
        <w:t>启动配额管理</w:t>
      </w:r>
    </w:p>
    <w:p w:rsidR="00A20B03" w:rsidRDefault="00961883" w:rsidP="00A20B03">
      <w:pPr>
        <w:ind w:left="360"/>
      </w:pPr>
      <w:r>
        <w:rPr>
          <w:rFonts w:hint="eastAsia"/>
        </w:rPr>
        <w:t xml:space="preserve">quotaon </w:t>
      </w:r>
      <w:r w:rsidR="005A1BE4">
        <w:t>–</w:t>
      </w:r>
      <w:r>
        <w:rPr>
          <w:rFonts w:hint="eastAsia"/>
        </w:rPr>
        <w:t>avug</w:t>
      </w:r>
      <w:r w:rsidR="00FE7F02">
        <w:rPr>
          <w:rFonts w:hint="eastAsia"/>
        </w:rPr>
        <w:tab/>
      </w:r>
      <w:r w:rsidR="00FE7F02">
        <w:rPr>
          <w:rFonts w:hint="eastAsia"/>
        </w:rPr>
        <w:tab/>
        <w:t>#</w:t>
      </w:r>
      <w:r w:rsidR="005A1BE4">
        <w:rPr>
          <w:rFonts w:hint="eastAsia"/>
        </w:rPr>
        <w:t>启动磁盘配额</w:t>
      </w:r>
    </w:p>
    <w:p w:rsidR="00685C53" w:rsidRDefault="005A1BE4" w:rsidP="00685C53">
      <w:pPr>
        <w:ind w:left="360"/>
      </w:pPr>
      <w:r>
        <w:rPr>
          <w:rFonts w:hint="eastAsia"/>
        </w:rPr>
        <w:t xml:space="preserve">quotaoff </w:t>
      </w:r>
      <w:r>
        <w:t>–</w:t>
      </w:r>
      <w:r w:rsidR="00FE7F02">
        <w:rPr>
          <w:rFonts w:hint="eastAsia"/>
        </w:rPr>
        <w:t>avug</w:t>
      </w:r>
      <w:r w:rsidR="00FE7F02">
        <w:rPr>
          <w:rFonts w:hint="eastAsia"/>
        </w:rPr>
        <w:tab/>
      </w:r>
      <w:r w:rsidR="00FE7F02">
        <w:rPr>
          <w:rFonts w:hint="eastAsia"/>
        </w:rPr>
        <w:tab/>
        <w:t>#</w:t>
      </w:r>
      <w:r>
        <w:rPr>
          <w:rFonts w:hint="eastAsia"/>
        </w:rPr>
        <w:t>关闭磁盘配额</w:t>
      </w:r>
    </w:p>
    <w:p w:rsidR="00685C53" w:rsidRDefault="00685C53" w:rsidP="00A20B03">
      <w:pPr>
        <w:ind w:left="360"/>
      </w:pPr>
      <w:r w:rsidRPr="00685C53">
        <w:rPr>
          <w:rFonts w:hint="eastAsia"/>
        </w:rPr>
        <w:t>管理员查看配额信息：</w:t>
      </w:r>
      <w:r w:rsidRPr="00685C53">
        <w:t xml:space="preserve">repquota </w:t>
      </w:r>
      <w:r w:rsidR="006D443B">
        <w:t>–</w:t>
      </w:r>
      <w:r w:rsidRPr="00685C53">
        <w:t>a</w:t>
      </w:r>
    </w:p>
    <w:p w:rsidR="006D443B" w:rsidRDefault="006D443B" w:rsidP="00A20B03">
      <w:pPr>
        <w:ind w:left="360"/>
      </w:pPr>
    </w:p>
    <w:p w:rsidR="006D443B" w:rsidRDefault="008D32E1" w:rsidP="008D32E1">
      <w:pPr>
        <w:pStyle w:val="Heading1"/>
      </w:pPr>
      <w:r>
        <w:rPr>
          <w:rFonts w:hint="eastAsia"/>
        </w:rPr>
        <w:t>LVM</w:t>
      </w:r>
      <w:r>
        <w:rPr>
          <w:rFonts w:hint="eastAsia"/>
        </w:rPr>
        <w:t>逻辑卷</w:t>
      </w:r>
    </w:p>
    <w:p w:rsidR="001E3BE0" w:rsidRPr="001E3BE0" w:rsidRDefault="001E3BE0" w:rsidP="001E3BE0">
      <w:pPr>
        <w:pStyle w:val="Heading2"/>
        <w:numPr>
          <w:ilvl w:val="0"/>
          <w:numId w:val="36"/>
        </w:numPr>
      </w:pPr>
      <w:r>
        <w:rPr>
          <w:rFonts w:hint="eastAsia"/>
        </w:rPr>
        <w:t>LVM</w:t>
      </w:r>
      <w:r>
        <w:rPr>
          <w:rFonts w:hint="eastAsia"/>
        </w:rPr>
        <w:t>逻辑卷概述</w:t>
      </w:r>
    </w:p>
    <w:p w:rsidR="001E3BE0" w:rsidRDefault="001E3BE0" w:rsidP="001E3BE0">
      <w:pPr>
        <w:ind w:left="360" w:firstLine="360"/>
        <w:rPr>
          <w:rFonts w:ascii="Verdana" w:hAnsi="Verdana"/>
        </w:rPr>
      </w:pPr>
      <w:r>
        <w:rPr>
          <w:rFonts w:ascii="Verdana" w:hAnsi="Verdana"/>
        </w:rPr>
        <w:t>LVM</w:t>
      </w:r>
      <w:r>
        <w:rPr>
          <w:rFonts w:hint="eastAsia"/>
        </w:rPr>
        <w:t>是逻辑盘卷管理（</w:t>
      </w:r>
      <w:r>
        <w:rPr>
          <w:rFonts w:ascii="Verdana" w:hAnsi="Verdana" w:cs="Verdana"/>
        </w:rPr>
        <w:t>Logical Volume Manager</w:t>
      </w:r>
      <w:r>
        <w:rPr>
          <w:rFonts w:hint="eastAsia"/>
        </w:rPr>
        <w:t>）的简称，它是</w:t>
      </w:r>
      <w:r>
        <w:rPr>
          <w:rFonts w:ascii="Verdana" w:hAnsi="Verdana" w:cs="Verdana"/>
        </w:rPr>
        <w:t>Linux</w:t>
      </w:r>
      <w:r>
        <w:rPr>
          <w:rFonts w:hint="eastAsia"/>
        </w:rPr>
        <w:t>环境下对磁盘分区进行管理的一种机制，</w:t>
      </w:r>
      <w:r>
        <w:rPr>
          <w:rFonts w:ascii="Verdana" w:hAnsi="Verdana" w:cs="Verdana"/>
        </w:rPr>
        <w:t>LVM</w:t>
      </w:r>
      <w:r>
        <w:rPr>
          <w:rFonts w:hint="eastAsia"/>
        </w:rPr>
        <w:t>是建立在硬盘和分区之上的一个逻辑层，来提高磁盘分区管理的灵活性。</w:t>
      </w:r>
    </w:p>
    <w:p w:rsidR="001E3BE0" w:rsidRDefault="001E3BE0" w:rsidP="001E3BE0">
      <w:pPr>
        <w:ind w:left="360" w:firstLine="360"/>
        <w:rPr>
          <w:rFonts w:ascii="Verdana" w:hAnsi="Verdana"/>
        </w:rPr>
      </w:pPr>
      <w:r>
        <w:rPr>
          <w:rFonts w:ascii="Verdana" w:hAnsi="Verdana"/>
        </w:rPr>
        <w:t>LVM</w:t>
      </w:r>
      <w:r>
        <w:rPr>
          <w:rFonts w:hint="eastAsia"/>
        </w:rPr>
        <w:t>的工作原理其实很简单，它就是通过将底层的物理硬盘抽象的封装起来，然后以逻辑卷的方式呈现给上层应用。在传统的磁盘管理机制中，我们的上层应用是直接访问文件系统，从而对底层的物理硬盘进行读取，而在</w:t>
      </w:r>
      <w:r>
        <w:rPr>
          <w:rFonts w:ascii="Verdana" w:hAnsi="Verdana" w:cs="Verdana"/>
        </w:rPr>
        <w:t>LVM</w:t>
      </w:r>
      <w:r>
        <w:rPr>
          <w:rFonts w:hint="eastAsia"/>
        </w:rPr>
        <w:t>中，其通过对底层的硬盘进行封装，当我们对底层的物理硬盘进行操作时，其不再是针对于分区进行操作，而是通过一个叫做逻辑卷的东西来对其进行底层的磁盘管理操作。比如说我增加一个物理硬盘，这个时候上层的服务是感觉不到的，因为呈现给上层服务的是以逻辑卷的方式。</w:t>
      </w:r>
    </w:p>
    <w:p w:rsidR="00D40A33" w:rsidRDefault="001E3BE0" w:rsidP="00D40A33">
      <w:pPr>
        <w:ind w:left="360" w:firstLine="360"/>
      </w:pPr>
      <w:r>
        <w:rPr>
          <w:rFonts w:ascii="Verdana" w:hAnsi="Verdana"/>
        </w:rPr>
        <w:t>LVM</w:t>
      </w:r>
      <w:r>
        <w:rPr>
          <w:rFonts w:hint="eastAsia"/>
        </w:rPr>
        <w:t>最大的特点就是可以对磁盘进行动态管理。因为逻辑卷的大小是可以动态调整的，而且不会丢失现有的数据。如果我们新增加了硬盘，其也不会改</w:t>
      </w:r>
      <w:r>
        <w:rPr>
          <w:rFonts w:hint="eastAsia"/>
        </w:rPr>
        <w:lastRenderedPageBreak/>
        <w:t>变现有上层的逻辑卷。作为一个动态磁盘管理机制，逻辑卷技术大大提高了磁盘管理的灵活性。</w:t>
      </w:r>
    </w:p>
    <w:p w:rsidR="001E3BE0" w:rsidRDefault="00D40A33" w:rsidP="001E3BE0">
      <w:pPr>
        <w:ind w:left="360"/>
      </w:pPr>
      <w:r>
        <w:rPr>
          <w:rFonts w:hint="eastAsia"/>
        </w:rPr>
        <w:t>LVM逻辑卷常用的几个概念：</w:t>
      </w:r>
    </w:p>
    <w:p w:rsidR="00D40A33" w:rsidRDefault="00D40A33" w:rsidP="00D40A33">
      <w:pPr>
        <w:pStyle w:val="ListParagraph"/>
        <w:numPr>
          <w:ilvl w:val="0"/>
          <w:numId w:val="37"/>
        </w:numPr>
      </w:pPr>
      <w:r>
        <w:t xml:space="preserve">PV（Physical Volume）- 物理卷 </w:t>
      </w:r>
      <w:r>
        <w:rPr>
          <w:rFonts w:hint="eastAsia"/>
        </w:rPr>
        <w:t>：物理卷在逻辑卷管理中处于最底层，它可以是实际物理硬盘上的分区，也可以是整个物理硬盘，也可以是</w:t>
      </w:r>
      <w:r>
        <w:t>raid设备。</w:t>
      </w:r>
    </w:p>
    <w:p w:rsidR="00D40A33" w:rsidRDefault="00D40A33" w:rsidP="00D40A33">
      <w:pPr>
        <w:pStyle w:val="ListParagraph"/>
        <w:numPr>
          <w:ilvl w:val="0"/>
          <w:numId w:val="37"/>
        </w:numPr>
      </w:pPr>
      <w:r>
        <w:t xml:space="preserve">VG（Volumne Group）- 卷组 </w:t>
      </w:r>
      <w:r>
        <w:rPr>
          <w:rFonts w:hint="eastAsia"/>
        </w:rPr>
        <w:t>：卷组建立在物理卷之上，一个卷组中至少要包括一个物理卷，在卷组建立之后可动态添加物理卷到卷组中。一个逻辑卷管理系统工程中可以只有一个卷组，也可以拥有多个卷组。</w:t>
      </w:r>
    </w:p>
    <w:p w:rsidR="00D40A33" w:rsidRDefault="00D40A33" w:rsidP="00D40A33">
      <w:pPr>
        <w:pStyle w:val="ListParagraph"/>
        <w:numPr>
          <w:ilvl w:val="0"/>
          <w:numId w:val="37"/>
        </w:numPr>
      </w:pPr>
      <w:r>
        <w:t xml:space="preserve">LV（Logical Volume）- 逻辑卷 </w:t>
      </w:r>
      <w:r>
        <w:rPr>
          <w:rFonts w:hint="eastAsia"/>
        </w:rPr>
        <w:t>：逻辑卷建立在卷组之上，卷组中的未分配空间可以用于建立新的逻辑卷，逻辑卷建立后可以动态地扩展和缩小空间。系统中的多个逻辑卷可以属于同一个卷组，也可以属于不同的多个卷组。</w:t>
      </w:r>
    </w:p>
    <w:p w:rsidR="00D40A33" w:rsidRPr="001E3BE0" w:rsidRDefault="00D40A33" w:rsidP="00D40A33">
      <w:pPr>
        <w:pStyle w:val="ListParagraph"/>
        <w:numPr>
          <w:ilvl w:val="0"/>
          <w:numId w:val="37"/>
        </w:numPr>
      </w:pPr>
      <w:r>
        <w:t>PE（Physical Extent）- 物理块</w:t>
      </w:r>
      <w:r>
        <w:rPr>
          <w:rFonts w:hint="eastAsia"/>
        </w:rPr>
        <w:t>：</w:t>
      </w:r>
      <w:r>
        <w:t>LVM 默认使用4MB的PE区块，而LVM的LV最多仅能含有65534个PE (lvm1 的格式)，因此默认的LVM的LV最大容量为4M*65534/(1024M/G)=256G。PE是整个LVM 最小的储存区块，也就是说，其实我们的资料都是由写入PE 来处理的。简单的说，这个PE 就有点像文件系统里面的block 大小。所以调整PE会影响到LVM的最大容量！</w:t>
      </w:r>
      <w:r>
        <w:rPr>
          <w:rFonts w:hint="eastAsia"/>
        </w:rPr>
        <w:t>不过，在</w:t>
      </w:r>
      <w:r>
        <w:t xml:space="preserve"> CentOS 6.x 以后，由于直接使用 lvm2 的各项格式功能，因此这个限制已经不存在了</w:t>
      </w:r>
    </w:p>
    <w:p w:rsidR="001E3BE0" w:rsidRDefault="00D40A33" w:rsidP="00D40A33">
      <w:pPr>
        <w:ind w:left="360"/>
      </w:pPr>
      <w:r w:rsidRPr="00D40A33">
        <w:rPr>
          <w:noProof/>
        </w:rPr>
        <w:lastRenderedPageBreak/>
        <w:drawing>
          <wp:inline distT="0" distB="0" distL="0" distR="0">
            <wp:extent cx="5486400" cy="3291840"/>
            <wp:effectExtent l="19050" t="0" r="0" b="0"/>
            <wp:docPr id="8" name="Picture 1" descr="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6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A33" w:rsidRDefault="00D40A33" w:rsidP="00D40A33">
      <w:pPr>
        <w:pStyle w:val="Heading2"/>
      </w:pPr>
      <w:r>
        <w:rPr>
          <w:rFonts w:hint="eastAsia"/>
        </w:rPr>
        <w:t>LVM</w:t>
      </w:r>
      <w:r>
        <w:rPr>
          <w:rFonts w:hint="eastAsia"/>
        </w:rPr>
        <w:t>命令</w:t>
      </w:r>
    </w:p>
    <w:p w:rsidR="00D40A33" w:rsidRDefault="00D40A33" w:rsidP="001A138E">
      <w:pPr>
        <w:ind w:left="360" w:firstLine="360"/>
      </w:pPr>
      <w:r>
        <w:rPr>
          <w:rFonts w:hint="eastAsia"/>
        </w:rPr>
        <w:t>将分区转换成物理卷的命令是pvcreate;将物理卷装换为卷组的命令是vgcreate;从卷组中提取容量创建逻辑卷是lvcreate。创建后分别使用pvdisplay,vgdisplay,lvdisplay查看效果。</w:t>
      </w:r>
    </w:p>
    <w:p w:rsidR="00D40A33" w:rsidRDefault="00CD6CD0" w:rsidP="00CD6CD0">
      <w:pPr>
        <w:pStyle w:val="Heading3"/>
        <w:numPr>
          <w:ilvl w:val="0"/>
          <w:numId w:val="38"/>
        </w:numPr>
      </w:pPr>
      <w:r>
        <w:rPr>
          <w:rFonts w:hint="eastAsia"/>
        </w:rPr>
        <w:t>p</w:t>
      </w:r>
      <w:r w:rsidR="00D40A33">
        <w:rPr>
          <w:rFonts w:hint="eastAsia"/>
        </w:rPr>
        <w:t>vcreate</w:t>
      </w:r>
      <w:r w:rsidR="00D40A33">
        <w:rPr>
          <w:rFonts w:hint="eastAsia"/>
        </w:rPr>
        <w:t>命令</w:t>
      </w:r>
    </w:p>
    <w:p w:rsidR="00CD6CD0" w:rsidRDefault="00CD6CD0" w:rsidP="00CD6CD0">
      <w:pPr>
        <w:ind w:left="360"/>
      </w:pPr>
      <w:r>
        <w:rPr>
          <w:rFonts w:hint="eastAsia"/>
        </w:rPr>
        <w:t>描述：LVM对磁盘或者分区进行初始化</w:t>
      </w:r>
    </w:p>
    <w:p w:rsidR="00CD6CD0" w:rsidRDefault="00CD6CD0" w:rsidP="00CD6CD0">
      <w:pPr>
        <w:ind w:left="360"/>
      </w:pPr>
      <w:r>
        <w:rPr>
          <w:rFonts w:hint="eastAsia"/>
        </w:rPr>
        <w:t>用法：pvcreate [选项] 物理卷 [物理卷</w:t>
      </w:r>
      <w:r>
        <w:t>…</w:t>
      </w:r>
      <w:r>
        <w:rPr>
          <w:rFonts w:hint="eastAsia"/>
        </w:rPr>
        <w:t>]</w:t>
      </w:r>
    </w:p>
    <w:p w:rsidR="00CD6CD0" w:rsidRPr="00CD6CD0" w:rsidRDefault="00CD6CD0" w:rsidP="00CD6CD0">
      <w:pPr>
        <w:ind w:left="360"/>
      </w:pPr>
      <w:r>
        <w:rPr>
          <w:rFonts w:hint="eastAsia"/>
        </w:rPr>
        <w:t>例子：pvcreate /dev/</w:t>
      </w:r>
      <w:r w:rsidRPr="00CD6CD0">
        <w:t>xvdb</w:t>
      </w:r>
      <w:r>
        <w:rPr>
          <w:rFonts w:hint="eastAsia"/>
        </w:rPr>
        <w:t>2</w:t>
      </w:r>
    </w:p>
    <w:p w:rsidR="00D40A33" w:rsidRDefault="00CD6CD0" w:rsidP="00CD6CD0">
      <w:pPr>
        <w:pStyle w:val="Heading3"/>
      </w:pPr>
      <w:r>
        <w:rPr>
          <w:rFonts w:hint="eastAsia"/>
        </w:rPr>
        <w:t>v</w:t>
      </w:r>
      <w:r w:rsidR="00D40A33">
        <w:rPr>
          <w:rFonts w:hint="eastAsia"/>
        </w:rPr>
        <w:t>gcreate</w:t>
      </w:r>
      <w:r>
        <w:rPr>
          <w:rFonts w:hint="eastAsia"/>
        </w:rPr>
        <w:t>命令</w:t>
      </w:r>
    </w:p>
    <w:p w:rsidR="00CD6CD0" w:rsidRDefault="00CD6CD0" w:rsidP="00CD6CD0">
      <w:pPr>
        <w:ind w:left="360"/>
      </w:pPr>
      <w:r>
        <w:rPr>
          <w:rFonts w:hint="eastAsia"/>
        </w:rPr>
        <w:t>描述：创建卷组</w:t>
      </w:r>
    </w:p>
    <w:p w:rsidR="00CD6CD0" w:rsidRDefault="00CD6CD0" w:rsidP="00CD6CD0">
      <w:pPr>
        <w:ind w:left="360"/>
      </w:pPr>
      <w:r>
        <w:rPr>
          <w:rFonts w:hint="eastAsia"/>
        </w:rPr>
        <w:t>用法：vgcreate [选项] 卷组名称 物理设备路径 [物理设备路径]</w:t>
      </w:r>
    </w:p>
    <w:p w:rsidR="00CD6CD0" w:rsidRPr="00CD6CD0" w:rsidRDefault="00CD6CD0" w:rsidP="00CD6CD0">
      <w:pPr>
        <w:ind w:left="360"/>
      </w:pPr>
      <w:r>
        <w:rPr>
          <w:rFonts w:hint="eastAsia"/>
        </w:rPr>
        <w:t xml:space="preserve">例子：vgcreate </w:t>
      </w:r>
      <w:r>
        <w:t>–</w:t>
      </w:r>
      <w:r w:rsidRPr="00CD6CD0">
        <w:t>s</w:t>
      </w:r>
      <w:r>
        <w:rPr>
          <w:rFonts w:hint="eastAsia"/>
        </w:rPr>
        <w:t xml:space="preserve">  16M test_vg /dev/</w:t>
      </w:r>
      <w:r w:rsidRPr="00CD6CD0">
        <w:t>xvdb</w:t>
      </w:r>
      <w:r>
        <w:rPr>
          <w:rFonts w:hint="eastAsia"/>
        </w:rPr>
        <w:t>2 #设置pe为16M</w:t>
      </w:r>
    </w:p>
    <w:p w:rsidR="00CD6CD0" w:rsidRDefault="00CD6CD0" w:rsidP="00CD6CD0">
      <w:pPr>
        <w:pStyle w:val="Heading3"/>
      </w:pPr>
      <w:r>
        <w:rPr>
          <w:rFonts w:hint="eastAsia"/>
        </w:rPr>
        <w:t>lvcreate</w:t>
      </w:r>
      <w:r>
        <w:rPr>
          <w:rFonts w:hint="eastAsia"/>
        </w:rPr>
        <w:t>命令</w:t>
      </w:r>
    </w:p>
    <w:p w:rsidR="00CD6CD0" w:rsidRDefault="00CD6CD0" w:rsidP="00CD6CD0">
      <w:pPr>
        <w:ind w:left="360"/>
      </w:pPr>
      <w:r>
        <w:rPr>
          <w:rFonts w:hint="eastAsia"/>
        </w:rPr>
        <w:t>描述：在已经存在的卷组上创建逻辑卷</w:t>
      </w:r>
    </w:p>
    <w:p w:rsidR="00CD6CD0" w:rsidRDefault="00CD6CD0" w:rsidP="00CD6CD0">
      <w:pPr>
        <w:ind w:left="360"/>
      </w:pPr>
      <w:r>
        <w:rPr>
          <w:rFonts w:hint="eastAsia"/>
        </w:rPr>
        <w:t>用法：lvcreate [选项] 卷组名称或路径  [物理设备路径]</w:t>
      </w:r>
    </w:p>
    <w:p w:rsidR="00CD6CD0" w:rsidRDefault="00CD6CD0" w:rsidP="00CD6CD0">
      <w:pPr>
        <w:ind w:left="360"/>
      </w:pPr>
      <w:r>
        <w:rPr>
          <w:rFonts w:hint="eastAsia"/>
        </w:rPr>
        <w:lastRenderedPageBreak/>
        <w:t>选项：</w:t>
      </w:r>
    </w:p>
    <w:p w:rsidR="00CD6CD0" w:rsidRDefault="00CD6CD0" w:rsidP="00834A8C">
      <w:pPr>
        <w:pStyle w:val="ListParagraph"/>
        <w:numPr>
          <w:ilvl w:val="0"/>
          <w:numId w:val="39"/>
        </w:numPr>
      </w:pPr>
      <w:r>
        <w:rPr>
          <w:rFonts w:hint="eastAsia"/>
        </w:rPr>
        <w:t>-l：指定在VG中使用多少个PE创建逻辑卷</w:t>
      </w:r>
    </w:p>
    <w:p w:rsidR="00CD6CD0" w:rsidRDefault="00CD6CD0" w:rsidP="00834A8C">
      <w:pPr>
        <w:pStyle w:val="ListParagraph"/>
        <w:numPr>
          <w:ilvl w:val="0"/>
          <w:numId w:val="39"/>
        </w:numPr>
      </w:pPr>
      <w:r>
        <w:rPr>
          <w:rFonts w:hint="eastAsia"/>
        </w:rPr>
        <w:t>-L：直接指定逻辑卷容量（B,K,M,G,T,P小写也可以）</w:t>
      </w:r>
    </w:p>
    <w:p w:rsidR="00CD6CD0" w:rsidRDefault="00CD6CD0" w:rsidP="00834A8C">
      <w:pPr>
        <w:pStyle w:val="ListParagraph"/>
        <w:numPr>
          <w:ilvl w:val="0"/>
          <w:numId w:val="39"/>
        </w:numPr>
      </w:pPr>
      <w:r>
        <w:rPr>
          <w:rFonts w:hint="eastAsia"/>
        </w:rPr>
        <w:t>-n：指定逻辑卷名称</w:t>
      </w:r>
    </w:p>
    <w:p w:rsidR="00834A8C" w:rsidRDefault="00834A8C" w:rsidP="00834A8C">
      <w:pPr>
        <w:ind w:left="360"/>
      </w:pPr>
      <w:r>
        <w:rPr>
          <w:rFonts w:hint="eastAsia"/>
        </w:rPr>
        <w:t>#指定使用/dev/xvdb2这个物理存储空间</w:t>
      </w:r>
    </w:p>
    <w:p w:rsidR="00CD6CD0" w:rsidRPr="00CD6CD0" w:rsidRDefault="00CD6CD0" w:rsidP="00CD6CD0">
      <w:pPr>
        <w:ind w:left="360"/>
      </w:pPr>
      <w:r>
        <w:rPr>
          <w:rFonts w:hint="eastAsia"/>
        </w:rPr>
        <w:t>例子：</w:t>
      </w:r>
      <w:r w:rsidR="00834A8C">
        <w:rPr>
          <w:rFonts w:hint="eastAsia"/>
        </w:rPr>
        <w:t xml:space="preserve">lvcreate </w:t>
      </w:r>
      <w:r w:rsidR="00834A8C">
        <w:t>–</w:t>
      </w:r>
      <w:r w:rsidR="00834A8C">
        <w:rPr>
          <w:rFonts w:hint="eastAsia"/>
        </w:rPr>
        <w:t xml:space="preserve">L 2G </w:t>
      </w:r>
      <w:r w:rsidR="00834A8C">
        <w:t>–</w:t>
      </w:r>
      <w:r w:rsidR="00834A8C">
        <w:rPr>
          <w:rFonts w:hint="eastAsia"/>
        </w:rPr>
        <w:t>n test_lv1 test_vg /dev/xvdb2</w:t>
      </w:r>
    </w:p>
    <w:p w:rsidR="008D32E1" w:rsidRDefault="00D96920" w:rsidP="00D96920">
      <w:pPr>
        <w:pStyle w:val="Heading2"/>
      </w:pPr>
      <w:r>
        <w:rPr>
          <w:rFonts w:hint="eastAsia"/>
        </w:rPr>
        <w:t>LVM</w:t>
      </w:r>
      <w:r>
        <w:rPr>
          <w:rFonts w:hint="eastAsia"/>
        </w:rPr>
        <w:t>逻辑卷的使用</w:t>
      </w:r>
    </w:p>
    <w:p w:rsidR="00D96920" w:rsidRDefault="00D96920" w:rsidP="00D96920">
      <w:pPr>
        <w:pStyle w:val="Heading3"/>
        <w:numPr>
          <w:ilvl w:val="0"/>
          <w:numId w:val="40"/>
        </w:numPr>
      </w:pPr>
      <w:r>
        <w:rPr>
          <w:rFonts w:hint="eastAsia"/>
        </w:rPr>
        <w:t>创建</w:t>
      </w:r>
      <w:r>
        <w:rPr>
          <w:rFonts w:hint="eastAsia"/>
        </w:rPr>
        <w:t>LVM</w:t>
      </w:r>
      <w:r>
        <w:rPr>
          <w:rFonts w:hint="eastAsia"/>
        </w:rPr>
        <w:t>分区实例</w:t>
      </w:r>
    </w:p>
    <w:p w:rsidR="00A8072A" w:rsidRPr="00A8072A" w:rsidRDefault="00A8072A" w:rsidP="00A8072A">
      <w:pPr>
        <w:ind w:left="360"/>
      </w:pPr>
      <w:r>
        <w:rPr>
          <w:rFonts w:hint="eastAsia"/>
        </w:rPr>
        <w:t>#创建物理卷</w:t>
      </w:r>
    </w:p>
    <w:p w:rsidR="00D96920" w:rsidRDefault="00A8072A" w:rsidP="00D96920">
      <w:pPr>
        <w:ind w:left="360"/>
      </w:pPr>
      <w:r w:rsidRPr="00A8072A">
        <w:t>pvcreate  /dev/xvdb2</w:t>
      </w:r>
    </w:p>
    <w:p w:rsidR="00A8072A" w:rsidRDefault="00A8072A" w:rsidP="00D96920">
      <w:pPr>
        <w:ind w:left="360"/>
      </w:pPr>
      <w:r w:rsidRPr="00A8072A">
        <w:t>pvdisplay</w:t>
      </w:r>
    </w:p>
    <w:p w:rsidR="00A8072A" w:rsidRDefault="00A8072A" w:rsidP="00D96920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86400" cy="1847850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2A" w:rsidRDefault="00A8072A" w:rsidP="00D96920">
      <w:pPr>
        <w:ind w:left="360"/>
      </w:pPr>
      <w:r>
        <w:rPr>
          <w:rFonts w:hint="eastAsia"/>
        </w:rPr>
        <w:t>#创建卷组</w:t>
      </w:r>
    </w:p>
    <w:p w:rsidR="00A8072A" w:rsidRDefault="00A8072A" w:rsidP="00D96920">
      <w:pPr>
        <w:ind w:left="360"/>
      </w:pPr>
      <w:r w:rsidRPr="00A8072A">
        <w:t>vgcreate test_vg /dev/xvdb2</w:t>
      </w:r>
    </w:p>
    <w:p w:rsidR="00A8072A" w:rsidRDefault="00A8072A" w:rsidP="00D96920">
      <w:pPr>
        <w:ind w:left="360"/>
      </w:pPr>
      <w:r w:rsidRPr="00A8072A">
        <w:t>vgdisplay</w:t>
      </w:r>
    </w:p>
    <w:p w:rsidR="00A8072A" w:rsidRDefault="00A8072A" w:rsidP="00D96920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486400" cy="2428875"/>
            <wp:effectExtent l="1905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2A" w:rsidRDefault="00A8072A" w:rsidP="00D96920">
      <w:pPr>
        <w:ind w:left="360"/>
      </w:pPr>
    </w:p>
    <w:p w:rsidR="00A8072A" w:rsidRDefault="00A8072A" w:rsidP="00D96920">
      <w:pPr>
        <w:ind w:left="360"/>
      </w:pPr>
      <w:r>
        <w:rPr>
          <w:rFonts w:hint="eastAsia"/>
        </w:rPr>
        <w:t>#创建逻辑卷</w:t>
      </w:r>
    </w:p>
    <w:p w:rsidR="00A8072A" w:rsidRDefault="00A8072A" w:rsidP="00D96920">
      <w:pPr>
        <w:ind w:left="360"/>
      </w:pPr>
      <w:r w:rsidRPr="00A8072A">
        <w:t>lvcreate -n test_web -L 15G test_vg</w:t>
      </w:r>
    </w:p>
    <w:p w:rsidR="00A8072A" w:rsidRDefault="00A8072A" w:rsidP="00D96920">
      <w:pPr>
        <w:ind w:left="360"/>
      </w:pPr>
      <w:r w:rsidRPr="00A8072A">
        <w:t>lvdisplay</w:t>
      </w:r>
    </w:p>
    <w:p w:rsidR="00A8072A" w:rsidRDefault="00A8072A" w:rsidP="00D96920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76875" cy="1990725"/>
            <wp:effectExtent l="19050" t="0" r="9525" b="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72A" w:rsidRDefault="00A8072A" w:rsidP="00D96920">
      <w:pPr>
        <w:ind w:left="360"/>
      </w:pPr>
      <w:r>
        <w:rPr>
          <w:rFonts w:hint="eastAsia"/>
        </w:rPr>
        <w:t>#格式化并挂载逻辑卷</w:t>
      </w:r>
    </w:p>
    <w:p w:rsidR="00A8072A" w:rsidRDefault="00A8072A" w:rsidP="00D96920">
      <w:pPr>
        <w:ind w:left="360"/>
      </w:pPr>
      <w:r w:rsidRPr="00A8072A">
        <w:t>mkfs.ext4 /dev/test_vg/test_web</w:t>
      </w:r>
    </w:p>
    <w:p w:rsidR="00A8072A" w:rsidRDefault="00A8072A" w:rsidP="00D96920">
      <w:pPr>
        <w:ind w:left="360"/>
      </w:pPr>
      <w:r w:rsidRPr="00A8072A">
        <w:t>mount /dev/test_vg/test_web /test</w:t>
      </w:r>
    </w:p>
    <w:p w:rsidR="00A455E7" w:rsidRPr="00D96920" w:rsidRDefault="00A455E7" w:rsidP="00D96920">
      <w:pPr>
        <w:ind w:left="360"/>
      </w:pPr>
    </w:p>
    <w:p w:rsidR="00D96920" w:rsidRDefault="00D96920" w:rsidP="00D96920">
      <w:pPr>
        <w:pStyle w:val="Heading3"/>
      </w:pPr>
      <w:r>
        <w:rPr>
          <w:rFonts w:hint="eastAsia"/>
        </w:rPr>
        <w:t>修改</w:t>
      </w:r>
      <w:r>
        <w:rPr>
          <w:rFonts w:hint="eastAsia"/>
        </w:rPr>
        <w:t>LMV</w:t>
      </w:r>
      <w:r>
        <w:rPr>
          <w:rFonts w:hint="eastAsia"/>
        </w:rPr>
        <w:t>分区容量</w:t>
      </w:r>
    </w:p>
    <w:p w:rsidR="00A455E7" w:rsidRPr="00A455E7" w:rsidRDefault="00A455E7" w:rsidP="00A455E7">
      <w:pPr>
        <w:ind w:left="360"/>
      </w:pPr>
      <w:r>
        <w:rPr>
          <w:rFonts w:hint="eastAsia"/>
        </w:rPr>
        <w:t>#利用剩余卷组空间直接扩展LVM分区</w:t>
      </w:r>
    </w:p>
    <w:p w:rsidR="00A455E7" w:rsidRDefault="00A455E7" w:rsidP="00A455E7">
      <w:pPr>
        <w:ind w:left="360"/>
      </w:pPr>
      <w:r w:rsidRPr="00A455E7">
        <w:t>lvextend -L +15G /dev/test_vg/test_web</w:t>
      </w:r>
    </w:p>
    <w:p w:rsidR="00A455E7" w:rsidRDefault="00A455E7" w:rsidP="00A455E7">
      <w:pPr>
        <w:ind w:left="360"/>
      </w:pPr>
      <w:r w:rsidRPr="00A455E7">
        <w:lastRenderedPageBreak/>
        <w:t>resize2fs /dev/test_vg/test_web</w:t>
      </w:r>
    </w:p>
    <w:p w:rsidR="00A455E7" w:rsidRDefault="00A455E7" w:rsidP="00A455E7">
      <w:pPr>
        <w:ind w:left="360"/>
      </w:pPr>
    </w:p>
    <w:p w:rsidR="00A455E7" w:rsidRDefault="00A455E7" w:rsidP="00A455E7">
      <w:pPr>
        <w:ind w:left="360"/>
      </w:pPr>
      <w:r>
        <w:rPr>
          <w:rFonts w:hint="eastAsia"/>
        </w:rPr>
        <w:t>#加入分区到卷组扩展LVM分区</w:t>
      </w:r>
    </w:p>
    <w:p w:rsidR="00A455E7" w:rsidRDefault="00A455E7" w:rsidP="00A455E7">
      <w:pPr>
        <w:ind w:left="360"/>
      </w:pPr>
      <w:r w:rsidRPr="00A455E7">
        <w:t>pvcreate /dev/xvdb3</w:t>
      </w:r>
    </w:p>
    <w:p w:rsidR="00A455E7" w:rsidRDefault="00A455E7" w:rsidP="00A455E7">
      <w:pPr>
        <w:ind w:left="360"/>
      </w:pPr>
      <w:r w:rsidRPr="00A455E7">
        <w:t>vgextend test_vg /dev/xvdb3</w:t>
      </w:r>
    </w:p>
    <w:p w:rsidR="00A455E7" w:rsidRDefault="00A455E7" w:rsidP="00A455E7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86400" cy="2247900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5E7" w:rsidRDefault="00A455E7" w:rsidP="00A455E7">
      <w:pPr>
        <w:ind w:left="360"/>
      </w:pPr>
      <w:r w:rsidRPr="00A455E7">
        <w:t>vgextend -L 69.99G /dev/test_vg/test_web</w:t>
      </w:r>
    </w:p>
    <w:p w:rsidR="00A455E7" w:rsidRDefault="00A455E7" w:rsidP="00A455E7">
      <w:pPr>
        <w:ind w:left="360"/>
      </w:pPr>
      <w:r w:rsidRPr="00A455E7">
        <w:t>resize2fs /dev/test_vg/test_web</w:t>
      </w:r>
    </w:p>
    <w:p w:rsidR="00A455E7" w:rsidRPr="00A455E7" w:rsidRDefault="00A455E7" w:rsidP="00A455E7">
      <w:pPr>
        <w:ind w:left="360"/>
      </w:pPr>
    </w:p>
    <w:p w:rsidR="00D96920" w:rsidRDefault="00D96920" w:rsidP="00D96920">
      <w:pPr>
        <w:pStyle w:val="Heading3"/>
      </w:pPr>
      <w:r>
        <w:rPr>
          <w:rFonts w:hint="eastAsia"/>
        </w:rPr>
        <w:t>删除</w:t>
      </w:r>
      <w:r>
        <w:rPr>
          <w:rFonts w:hint="eastAsia"/>
        </w:rPr>
        <w:t>LMV</w:t>
      </w:r>
      <w:r>
        <w:rPr>
          <w:rFonts w:hint="eastAsia"/>
        </w:rPr>
        <w:t>逻辑分区</w:t>
      </w:r>
    </w:p>
    <w:p w:rsidR="00B47F32" w:rsidRDefault="00B47F32" w:rsidP="001E6451">
      <w:pPr>
        <w:ind w:left="360"/>
      </w:pPr>
      <w:r>
        <w:rPr>
          <w:rFonts w:hint="eastAsia"/>
        </w:rPr>
        <w:t>#顺序和使用逻辑卷完全相反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B47F32" w:rsidTr="00B47F32">
        <w:tc>
          <w:tcPr>
            <w:tcW w:w="8388" w:type="dxa"/>
          </w:tcPr>
          <w:p w:rsidR="00B47F32" w:rsidRDefault="00B47F32" w:rsidP="00B47F32">
            <w:r>
              <w:rPr>
                <w:rFonts w:hint="eastAsia"/>
              </w:rPr>
              <w:t>#卸载文件系统</w:t>
            </w:r>
          </w:p>
          <w:p w:rsidR="00B47F32" w:rsidRDefault="00B47F32" w:rsidP="00B47F32">
            <w:r w:rsidRPr="00B47F32">
              <w:t>umount /test</w:t>
            </w:r>
          </w:p>
          <w:p w:rsidR="00B47F32" w:rsidRDefault="00B47F32" w:rsidP="00B47F32">
            <w:r>
              <w:rPr>
                <w:rFonts w:hint="eastAsia"/>
              </w:rPr>
              <w:t>#删除逻辑卷</w:t>
            </w:r>
          </w:p>
          <w:p w:rsidR="00B47F32" w:rsidRDefault="00B47F32" w:rsidP="00B47F32">
            <w:r w:rsidRPr="00B47F32">
              <w:t xml:space="preserve">lvremove /dev/test_vg/test_web </w:t>
            </w:r>
            <w:r>
              <w:t>–</w:t>
            </w:r>
            <w:r w:rsidRPr="00B47F32">
              <w:t>y</w:t>
            </w:r>
          </w:p>
          <w:p w:rsidR="00B47F32" w:rsidRDefault="00B47F32" w:rsidP="00B47F32">
            <w:r>
              <w:rPr>
                <w:rFonts w:hint="eastAsia"/>
              </w:rPr>
              <w:t>#删除卷组</w:t>
            </w:r>
          </w:p>
          <w:p w:rsidR="00B47F32" w:rsidRDefault="00B47F32" w:rsidP="00B47F32">
            <w:r w:rsidRPr="00B47F32">
              <w:t xml:space="preserve">vgremove test_vg </w:t>
            </w:r>
            <w:r>
              <w:t>–</w:t>
            </w:r>
            <w:r w:rsidRPr="00B47F32">
              <w:t>y</w:t>
            </w:r>
          </w:p>
          <w:p w:rsidR="00B47F32" w:rsidRDefault="00B47F32" w:rsidP="00B47F32">
            <w:r>
              <w:rPr>
                <w:rFonts w:hint="eastAsia"/>
              </w:rPr>
              <w:t>#删除物理卷</w:t>
            </w:r>
          </w:p>
          <w:p w:rsidR="00B47F32" w:rsidRPr="00A455E7" w:rsidRDefault="00B47F32" w:rsidP="00B47F32">
            <w:r w:rsidRPr="00B47F32">
              <w:t>pvremove /dev/xvdb{2,3}</w:t>
            </w:r>
          </w:p>
          <w:p w:rsidR="00B47F32" w:rsidRDefault="00B47F32" w:rsidP="00A455E7"/>
        </w:tc>
      </w:tr>
    </w:tbl>
    <w:p w:rsidR="008D32E1" w:rsidRDefault="008D32E1" w:rsidP="008D32E1">
      <w:pPr>
        <w:pStyle w:val="Heading1"/>
      </w:pPr>
      <w:r>
        <w:rPr>
          <w:rFonts w:hint="eastAsia"/>
        </w:rPr>
        <w:lastRenderedPageBreak/>
        <w:t>RAID</w:t>
      </w:r>
      <w:r>
        <w:rPr>
          <w:rFonts w:hint="eastAsia"/>
        </w:rPr>
        <w:t>磁盘矩阵</w:t>
      </w:r>
    </w:p>
    <w:p w:rsidR="0033667E" w:rsidRDefault="0033667E" w:rsidP="0033667E">
      <w:pPr>
        <w:pStyle w:val="Heading2"/>
        <w:numPr>
          <w:ilvl w:val="0"/>
          <w:numId w:val="41"/>
        </w:numPr>
      </w:pPr>
      <w:r>
        <w:t>RAID</w:t>
      </w:r>
      <w:r>
        <w:rPr>
          <w:rFonts w:hint="eastAsia"/>
        </w:rPr>
        <w:t>磁盘阵列概述</w:t>
      </w:r>
    </w:p>
    <w:p w:rsidR="0033667E" w:rsidRDefault="00FB43FF" w:rsidP="00FB43FF">
      <w:pPr>
        <w:ind w:left="360" w:firstLine="360"/>
      </w:pPr>
      <w:r w:rsidRPr="00FB43FF">
        <w:t>RAID是英文Redundant Array of Independent Disks的缩写，中文简称为独立冗余磁盘阵列。简单的说，RAID是一种把多块独立的硬盘（物理硬盘）按不同的方式组合起来形成一个硬盘组（逻辑硬盘），从而提供比单个硬盘更高的存储性能和提供数据备份技术。组成磁盘阵列的不同方式成为RAID级别（RAID Levels）。在用户看起来，组成的磁盘组就像是一个硬盘，用户可以对它进行分区，格式化等等。总之，对磁盘阵列的操作与单个硬盘一模一样。不同的是，磁盘阵列的存储速度要比单个硬盘高很多，而且可</w:t>
      </w:r>
      <w:r w:rsidRPr="00FB43FF">
        <w:rPr>
          <w:rFonts w:hint="eastAsia"/>
        </w:rPr>
        <w:t>以提供自动数据备份。数据备份的功能是在用户数据一旦发生损坏后，利用备份信息可以使损坏数据得以恢复，从而保障了用户数据的安全性。</w:t>
      </w:r>
    </w:p>
    <w:p w:rsidR="00FB43FF" w:rsidRDefault="00FB43FF" w:rsidP="00FB43FF">
      <w:pPr>
        <w:ind w:left="360" w:firstLine="360"/>
      </w:pPr>
      <w:r>
        <w:rPr>
          <w:rFonts w:hint="eastAsia"/>
        </w:rPr>
        <w:t>RAID分为软件RAID和硬件RAID。软RAID的功能和硬件RAID相同的功能。由于没有独立的硬件控制设备，所以性能不如硬件RAID。软RAID实现简单，不需要额外的硬件设备。硬件RAID通常需要RAID卡，RAID卡有自己的控制部件和内存所以不会占用过多的系统 资源，效率高性能强。</w:t>
      </w:r>
    </w:p>
    <w:p w:rsidR="00FB43FF" w:rsidRDefault="00FB43FF" w:rsidP="00FB43FF">
      <w:r>
        <w:rPr>
          <w:rFonts w:hint="eastAsia"/>
        </w:rPr>
        <w:t xml:space="preserve">     RAID的特点：</w:t>
      </w:r>
    </w:p>
    <w:p w:rsidR="00FB43FF" w:rsidRDefault="00FB43FF" w:rsidP="00FB43FF">
      <w:pPr>
        <w:pStyle w:val="ListParagraph"/>
        <w:numPr>
          <w:ilvl w:val="0"/>
          <w:numId w:val="42"/>
        </w:numPr>
      </w:pPr>
      <w:r>
        <w:rPr>
          <w:rFonts w:hint="eastAsia"/>
        </w:rPr>
        <w:t>通过把多个磁盘组织在一起作为一个逻辑卷提供磁盘跨越功能；</w:t>
      </w:r>
    </w:p>
    <w:p w:rsidR="00FB43FF" w:rsidRDefault="00FB43FF" w:rsidP="00FB43FF">
      <w:pPr>
        <w:pStyle w:val="ListParagraph"/>
        <w:numPr>
          <w:ilvl w:val="0"/>
          <w:numId w:val="42"/>
        </w:numPr>
      </w:pPr>
      <w:r>
        <w:rPr>
          <w:rFonts w:hint="eastAsia"/>
        </w:rPr>
        <w:t>通过把数据分成多个数据块（</w:t>
      </w:r>
      <w:r>
        <w:t>Block）并行写入/读出多个磁盘以提高访问磁盘的速度；</w:t>
      </w:r>
    </w:p>
    <w:p w:rsidR="00FB43FF" w:rsidRPr="0033667E" w:rsidRDefault="00FB43FF" w:rsidP="00FB43FF">
      <w:pPr>
        <w:pStyle w:val="ListParagraph"/>
        <w:numPr>
          <w:ilvl w:val="0"/>
          <w:numId w:val="42"/>
        </w:numPr>
      </w:pPr>
      <w:r>
        <w:rPr>
          <w:rFonts w:hint="eastAsia"/>
        </w:rPr>
        <w:t>通过镜像或校验操作提供容错能力；</w:t>
      </w:r>
    </w:p>
    <w:p w:rsidR="0033667E" w:rsidRDefault="0033667E" w:rsidP="0033667E">
      <w:pPr>
        <w:pStyle w:val="Heading2"/>
      </w:pPr>
      <w:r>
        <w:rPr>
          <w:rFonts w:hint="eastAsia"/>
        </w:rPr>
        <w:t>RAID</w:t>
      </w:r>
      <w:r>
        <w:rPr>
          <w:rFonts w:hint="eastAsia"/>
        </w:rPr>
        <w:t>级别</w:t>
      </w:r>
    </w:p>
    <w:p w:rsidR="005F48D6" w:rsidRPr="005F48D6" w:rsidRDefault="005F48D6" w:rsidP="005F48D6">
      <w:pPr>
        <w:ind w:left="360" w:firstLine="360"/>
      </w:pPr>
      <w:r w:rsidRPr="005F48D6">
        <w:t>stripe width是指可被并行写入的 stripe 的个数，即等于磁盘阵列中磁盘的个数。STRIPE SIZE</w:t>
      </w:r>
      <w:r w:rsidRPr="005F48D6">
        <w:rPr>
          <w:rFonts w:hint="eastAsia"/>
        </w:rPr>
        <w:t>也可称为</w:t>
      </w:r>
      <w:r w:rsidRPr="005F48D6">
        <w:t>block size(chunk size，stripe length，granularity)，指写入每个磁 盘的数据块大小。</w:t>
      </w:r>
    </w:p>
    <w:p w:rsidR="00CF243C" w:rsidRDefault="00086FBC" w:rsidP="00086FBC">
      <w:pPr>
        <w:pStyle w:val="Heading3"/>
        <w:numPr>
          <w:ilvl w:val="0"/>
          <w:numId w:val="43"/>
        </w:numPr>
      </w:pPr>
      <w:r>
        <w:rPr>
          <w:rFonts w:hint="eastAsia"/>
        </w:rPr>
        <w:t>RAID0</w:t>
      </w:r>
      <w:r w:rsidR="00F97C29">
        <w:rPr>
          <w:rFonts w:hint="eastAsia"/>
        </w:rPr>
        <w:t>(</w:t>
      </w:r>
      <w:r w:rsidR="00F97C29">
        <w:rPr>
          <w:rFonts w:hint="eastAsia"/>
        </w:rPr>
        <w:t>不含校验与冗余的条带存储</w:t>
      </w:r>
      <w:r w:rsidR="00F97C29">
        <w:rPr>
          <w:rFonts w:hint="eastAsia"/>
        </w:rPr>
        <w:t>)</w:t>
      </w:r>
    </w:p>
    <w:p w:rsidR="00086FBC" w:rsidRDefault="00086FBC" w:rsidP="00086FBC">
      <w:pPr>
        <w:ind w:left="360"/>
      </w:pPr>
      <w:r w:rsidRPr="00086FBC">
        <w:t>RAID 0连续以位或字节为单位分割数据，并行读/写于多个磁盘上，因此具有很高的数据传输率，但它没有数据冗余，因此并不能算是真正的RAID结构。RAID 0只是单纯地提高性能，并没有为数据的可靠性提供保证，而且其中的</w:t>
      </w:r>
      <w:r w:rsidRPr="00086FBC">
        <w:lastRenderedPageBreak/>
        <w:t>一个磁盘失效将影响到所有数据。因此，RAID 0不能应用于数据安全性要求高的场合。</w:t>
      </w:r>
    </w:p>
    <w:p w:rsidR="000B5D65" w:rsidRPr="00086FBC" w:rsidRDefault="000B5D65" w:rsidP="00086FBC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76875" cy="1990725"/>
            <wp:effectExtent l="19050" t="0" r="9525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BC" w:rsidRDefault="00086FBC" w:rsidP="00086FBC">
      <w:pPr>
        <w:pStyle w:val="Heading3"/>
      </w:pPr>
      <w:r>
        <w:rPr>
          <w:rFonts w:hint="eastAsia"/>
        </w:rPr>
        <w:t>RAID1</w:t>
      </w:r>
      <w:r w:rsidR="00F97C29">
        <w:rPr>
          <w:rFonts w:hint="eastAsia"/>
        </w:rPr>
        <w:t>(</w:t>
      </w:r>
      <w:r w:rsidR="00F97C29">
        <w:rPr>
          <w:rFonts w:hint="eastAsia"/>
        </w:rPr>
        <w:t>不含校验的镜像存储</w:t>
      </w:r>
      <w:r w:rsidR="00F97C29">
        <w:rPr>
          <w:rFonts w:hint="eastAsia"/>
        </w:rPr>
        <w:t>)</w:t>
      </w:r>
    </w:p>
    <w:p w:rsidR="000B5D65" w:rsidRDefault="000B5D65" w:rsidP="000B5D65">
      <w:pPr>
        <w:ind w:left="360" w:firstLine="360"/>
      </w:pPr>
      <w:r w:rsidRPr="000B5D65">
        <w:rPr>
          <w:rFonts w:hint="eastAsia"/>
        </w:rPr>
        <w:t>它是通过磁盘数据镜像实现数据冗余，在成对的独立磁盘上产生互</w:t>
      </w:r>
      <w:r w:rsidRPr="000B5D65">
        <w:t xml:space="preserve"> 为备份的数据。当原始数据繁忙时，可直接从镜像拷贝中读取数据，因此RAID 1可以提高读取性能。RAID 1是磁盘阵列中单位成本最高的，但提供了很高的数据安全性和可用性。当一个磁盘失效时，系统可以自动切换到镜像磁盘上读写，而不需要重组失效的数据。</w:t>
      </w:r>
    </w:p>
    <w:p w:rsidR="000B5D65" w:rsidRPr="000B5D65" w:rsidRDefault="000B5D65" w:rsidP="000B5D65"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5476875" cy="2009775"/>
            <wp:effectExtent l="19050" t="0" r="9525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BC" w:rsidRDefault="00086FBC" w:rsidP="00086FBC">
      <w:pPr>
        <w:pStyle w:val="Heading3"/>
      </w:pPr>
      <w:r>
        <w:rPr>
          <w:rFonts w:hint="eastAsia"/>
        </w:rPr>
        <w:t>RAID2</w:t>
      </w:r>
      <w:r w:rsidR="00F97C29">
        <w:rPr>
          <w:rFonts w:hint="eastAsia"/>
        </w:rPr>
        <w:t>(</w:t>
      </w:r>
      <w:r w:rsidR="00F97C29">
        <w:rPr>
          <w:rFonts w:hint="eastAsia"/>
        </w:rPr>
        <w:t>位级别的校验式条带存储</w:t>
      </w:r>
      <w:r w:rsidR="00F97C29">
        <w:rPr>
          <w:rFonts w:hint="eastAsia"/>
        </w:rPr>
        <w:t>)</w:t>
      </w:r>
    </w:p>
    <w:p w:rsidR="005F48D6" w:rsidRDefault="005F48D6" w:rsidP="005F48D6">
      <w:pPr>
        <w:ind w:left="360"/>
      </w:pPr>
      <w:r w:rsidRPr="005F48D6">
        <w:t>RAID0的改良版，加入了汉明码(Hanmming Code)错误校验。</w:t>
      </w:r>
      <w:r w:rsidRPr="005F48D6">
        <w:rPr>
          <w:rFonts w:hint="eastAsia"/>
        </w:rPr>
        <w:t>汉明码能够检测最多两个同时发生的比特错误，并且能够更正单一比特的错误。汉明码的位</w:t>
      </w:r>
      <w:r w:rsidRPr="005F48D6">
        <w:t xml:space="preserve"> 数与数据的位数有一个不等式关系，即: 2^P ≥ P + D +1</w:t>
      </w:r>
      <w:r>
        <w:rPr>
          <w:rFonts w:hint="eastAsia"/>
        </w:rPr>
        <w:t>。</w:t>
      </w:r>
      <w:r w:rsidRPr="005F48D6">
        <w:t>P代表汉明码的个数，D代表数据位的个数，比如4位数据需要3位汉明码，7位数据需要4位</w:t>
      </w:r>
      <w:r w:rsidRPr="005F48D6">
        <w:lastRenderedPageBreak/>
        <w:t>汉 明码，64位数据时就需要7位汉明码。RAID2是按1bit来分割数据写入的，而P:D就代表了数据 盘与校验盘的个数。所以如果数据位宽越大，用于校验的盘的比例就越小。由于汉明码能够 纠正单一比特的错误，所以当单个磁盘损坏时，汉明码便能够纠正数据。</w:t>
      </w:r>
    </w:p>
    <w:p w:rsidR="005F48D6" w:rsidRPr="005F48D6" w:rsidRDefault="005F48D6" w:rsidP="005F48D6">
      <w:pPr>
        <w:ind w:left="360" w:firstLine="360"/>
      </w:pPr>
      <w:r w:rsidRPr="005F48D6">
        <w:t>RAID 2 因为每次读写都需要全组磁盘联动，所以为了最大化其性能，最好保证每块磁盘主 轴同步，使同一时刻每块磁盘磁头所处的扇区逻辑编号都一致，并存并取，达到最佳性能。 如果不能同步，则会产生等待，影响速度。</w:t>
      </w:r>
    </w:p>
    <w:p w:rsidR="00F97C29" w:rsidRDefault="00F97C29" w:rsidP="000B5D65">
      <w:pPr>
        <w:ind w:left="360" w:firstLine="360"/>
      </w:pPr>
      <w:r>
        <w:rPr>
          <w:rFonts w:hint="eastAsia"/>
        </w:rPr>
        <w:t>如果一个文件要写入RAID2，则该文件会被分成数据位分别同步写入不同的磁盘中。DATA1与DATA2进行海明码运算后在写入校验盘中。拥有校验位的RAID2允许三块磁盘任意两块磁盘损坏，能够通过另外两块磁盘进行运算还原。</w:t>
      </w:r>
      <w:r w:rsidR="00EA66BD">
        <w:rPr>
          <w:rFonts w:hint="eastAsia"/>
        </w:rPr>
        <w:t>RAID2对大数据量写入具有很高的性能。至少需要三块硬盘。</w:t>
      </w:r>
    </w:p>
    <w:p w:rsidR="00EA66BD" w:rsidRPr="000B5D65" w:rsidRDefault="00EA66BD" w:rsidP="00EA66BD">
      <w:r>
        <w:rPr>
          <w:rFonts w:hint="eastAsia"/>
        </w:rPr>
        <w:t xml:space="preserve">     </w:t>
      </w:r>
      <w:r w:rsidR="005F48D6">
        <w:rPr>
          <w:noProof/>
        </w:rPr>
        <w:drawing>
          <wp:inline distT="0" distB="0" distL="0" distR="0">
            <wp:extent cx="4572000" cy="2095500"/>
            <wp:effectExtent l="19050" t="0" r="0" b="0"/>
            <wp:docPr id="7" name="Picture 1" descr="http://ww4.sinaimg.cn/mw690/7178f37egw1eoohf5tyknj20dc064gn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4.sinaimg.cn/mw690/7178f37egw1eoohf5tyknj20dc064gnr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BC" w:rsidRDefault="00086FBC" w:rsidP="00086FBC">
      <w:pPr>
        <w:pStyle w:val="Heading3"/>
      </w:pPr>
      <w:r>
        <w:rPr>
          <w:rFonts w:hint="eastAsia"/>
        </w:rPr>
        <w:t>RAID3</w:t>
      </w:r>
      <w:r w:rsidR="00EA66BD">
        <w:rPr>
          <w:rFonts w:hint="eastAsia"/>
        </w:rPr>
        <w:t>(</w:t>
      </w:r>
      <w:r w:rsidR="00EA66BD">
        <w:rPr>
          <w:rFonts w:hint="eastAsia"/>
        </w:rPr>
        <w:t>字节级别的校验式条带存储</w:t>
      </w:r>
      <w:r w:rsidR="00EA66BD">
        <w:rPr>
          <w:rFonts w:hint="eastAsia"/>
        </w:rPr>
        <w:t>)</w:t>
      </w:r>
    </w:p>
    <w:p w:rsidR="00C76CBA" w:rsidRDefault="00C76CBA" w:rsidP="00C76CBA">
      <w:pPr>
        <w:ind w:left="360" w:firstLine="360"/>
      </w:pPr>
      <w:r w:rsidRPr="005F48D6">
        <w:rPr>
          <w:rFonts w:hint="eastAsia"/>
        </w:rPr>
        <w:t>类似于</w:t>
      </w:r>
      <w:r w:rsidRPr="005F48D6">
        <w:t>RAID2，数据条带化(stripe)存储于不同的硬盘，数据以字节为单位，只是RAID3使用单块磁盘存储简单的奇偶校验信息，所以最终磁盘数量为 N+1 。当这N+1个硬盘中的其中一个硬盘出现故障时， 从其它N个硬盘中的数据也可以恢复原始数据，当更换一个新硬盘后，系统可以重新恢复完整 的校验容错信息。</w:t>
      </w:r>
    </w:p>
    <w:p w:rsidR="00C76CBA" w:rsidRDefault="00C76CBA" w:rsidP="00C76CBA">
      <w:pPr>
        <w:ind w:left="360"/>
      </w:pPr>
      <w:r>
        <w:rPr>
          <w:noProof/>
        </w:rPr>
        <w:lastRenderedPageBreak/>
        <w:drawing>
          <wp:inline distT="0" distB="0" distL="0" distR="0">
            <wp:extent cx="4572000" cy="1695450"/>
            <wp:effectExtent l="19050" t="0" r="0" b="0"/>
            <wp:docPr id="23" name="Picture 4" descr="http://ww2.sinaimg.cn/mw690/7178f37egw1eoohf6eqr3j20dc04y75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2.sinaimg.cn/mw690/7178f37egw1eoohf6eqr3j20dc04y75j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6BD" w:rsidRPr="000B5D65" w:rsidRDefault="00EA66BD" w:rsidP="000B5D65">
      <w:pPr>
        <w:ind w:left="360"/>
      </w:pPr>
    </w:p>
    <w:p w:rsidR="00086FBC" w:rsidRDefault="00086FBC" w:rsidP="00086FBC">
      <w:pPr>
        <w:pStyle w:val="Heading3"/>
      </w:pPr>
      <w:r>
        <w:rPr>
          <w:rFonts w:hint="eastAsia"/>
        </w:rPr>
        <w:t>RAID4</w:t>
      </w:r>
      <w:r w:rsidR="00EA66BD">
        <w:rPr>
          <w:rFonts w:hint="eastAsia"/>
        </w:rPr>
        <w:t>(</w:t>
      </w:r>
      <w:r w:rsidR="00EA66BD">
        <w:rPr>
          <w:rFonts w:hint="eastAsia"/>
        </w:rPr>
        <w:t>数据块级别的校验式条带存储</w:t>
      </w:r>
      <w:r w:rsidR="00EA66BD">
        <w:rPr>
          <w:rFonts w:hint="eastAsia"/>
        </w:rPr>
        <w:t>)</w:t>
      </w:r>
    </w:p>
    <w:p w:rsidR="00C76CBA" w:rsidRPr="00C76CBA" w:rsidRDefault="00C76CBA" w:rsidP="00C76CBA">
      <w:pPr>
        <w:ind w:left="360" w:firstLine="360"/>
      </w:pPr>
      <w:r w:rsidRPr="00C76CBA">
        <w:rPr>
          <w:rFonts w:hint="eastAsia"/>
        </w:rPr>
        <w:t>与</w:t>
      </w:r>
      <w:r w:rsidRPr="00C76CBA">
        <w:t>RAID3类似，但RAID4是按块(扇区)存取。无须像RAID3那样，哪怕每一次小I/O操作也要涉 及全组，只需涉及组中两块硬盘（一块数据盘，一块校验盘）即可，从而提高了小量数据 I/O速度。</w:t>
      </w:r>
    </w:p>
    <w:p w:rsidR="00C76CBA" w:rsidRDefault="00C76CBA" w:rsidP="00C76CBA">
      <w:pPr>
        <w:ind w:left="360"/>
      </w:pPr>
      <w:r>
        <w:rPr>
          <w:noProof/>
        </w:rPr>
        <w:drawing>
          <wp:inline distT="0" distB="0" distL="0" distR="0">
            <wp:extent cx="4572000" cy="1695450"/>
            <wp:effectExtent l="19050" t="0" r="0" b="0"/>
            <wp:docPr id="24" name="Picture 7" descr="http://ww1.sinaimg.cn/mw690/7178f37egw1eoohf6rjhkj20dc04ywf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1.sinaimg.cn/mw690/7178f37egw1eoohf6rjhkj20dc04ywfq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29" w:rsidRPr="00F97C29" w:rsidRDefault="00C76CBA" w:rsidP="00C76CBA">
      <w:r>
        <w:rPr>
          <w:rFonts w:hint="eastAsia"/>
        </w:rPr>
        <w:tab/>
      </w:r>
    </w:p>
    <w:p w:rsidR="00086FBC" w:rsidRDefault="00086FBC" w:rsidP="00086FBC">
      <w:pPr>
        <w:pStyle w:val="Heading3"/>
      </w:pPr>
      <w:r>
        <w:rPr>
          <w:rFonts w:hint="eastAsia"/>
        </w:rPr>
        <w:t>RAID5</w:t>
      </w:r>
      <w:r w:rsidR="00EA66BD">
        <w:rPr>
          <w:rFonts w:hint="eastAsia"/>
        </w:rPr>
        <w:t>(</w:t>
      </w:r>
      <w:r w:rsidR="00EA66BD">
        <w:rPr>
          <w:rFonts w:hint="eastAsia"/>
        </w:rPr>
        <w:t>数据块级别的分布式校验式条带存储</w:t>
      </w:r>
      <w:r w:rsidR="00EA66BD">
        <w:rPr>
          <w:rFonts w:hint="eastAsia"/>
        </w:rPr>
        <w:t>)</w:t>
      </w:r>
    </w:p>
    <w:p w:rsidR="00F97C29" w:rsidRDefault="00F97C29" w:rsidP="00F97C29">
      <w:pPr>
        <w:ind w:left="360" w:firstLine="360"/>
      </w:pPr>
      <w:r w:rsidRPr="00F97C29">
        <w:t>RAID 5不单独指定的奇偶盘，而是在所有磁盘上交叉地存取数据及奇偶校验信息。</w:t>
      </w:r>
      <w:r w:rsidR="00C76CBA" w:rsidRPr="00C76CBA">
        <w:t>RAID5把数据和相对应的奇偶校验信息存储到组成RAID5的各个磁盘上，并且奇偶校验信息和 相对应的数据分别存储于不同的磁盘上，其中任意N-1块磁盘上都存储完整的数据，也就是 说有相当于一块磁盘容量的空间用于存储奇偶校验信息。因此当RAID5的一个磁盘发生损坏 后，不会影响数据的完整性，从而保证了数据安全。当损坏的磁盘被替换后，RAID还会自动 利用剩下奇偶校验信息去重建此磁盘上的数据，来保持RAID5的高可靠性。</w:t>
      </w:r>
    </w:p>
    <w:p w:rsidR="00F97C29" w:rsidRDefault="00F97C29" w:rsidP="00F97C29">
      <w:r>
        <w:rPr>
          <w:rFonts w:hint="eastAsia"/>
        </w:rPr>
        <w:lastRenderedPageBreak/>
        <w:t xml:space="preserve">    </w:t>
      </w:r>
      <w:r w:rsidR="00C76CBA">
        <w:rPr>
          <w:noProof/>
        </w:rPr>
        <w:drawing>
          <wp:inline distT="0" distB="0" distL="0" distR="0">
            <wp:extent cx="4572000" cy="1885950"/>
            <wp:effectExtent l="19050" t="0" r="0" b="0"/>
            <wp:docPr id="25" name="Picture 10" descr="http://ww4.sinaimg.cn/mw690/7178f37egw1eoohf7bzynj20dc05i3z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4.sinaimg.cn/mw690/7178f37egw1eoohf7bzynj20dc05i3zz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C29" w:rsidRDefault="00F97C29" w:rsidP="00F97C29"/>
    <w:p w:rsidR="00C76CBA" w:rsidRDefault="00C76CBA" w:rsidP="00C76CBA">
      <w:pPr>
        <w:pStyle w:val="Heading3"/>
      </w:pPr>
      <w:r>
        <w:rPr>
          <w:rFonts w:hint="eastAsia"/>
        </w:rPr>
        <w:t>RAID6</w:t>
      </w:r>
    </w:p>
    <w:p w:rsidR="00C76CBA" w:rsidRDefault="00C76CBA" w:rsidP="00C76CBA">
      <w:pPr>
        <w:ind w:left="360" w:firstLine="360"/>
      </w:pPr>
      <w:r w:rsidRPr="00C76CBA">
        <w:rPr>
          <w:rFonts w:hint="eastAsia"/>
        </w:rPr>
        <w:t>类似</w:t>
      </w:r>
      <w:r w:rsidRPr="00C76CBA">
        <w:t>RAID5，但是增加了第二个独立的奇偶校验信息块，两个独立的奇偶系统使用不同的算法， 数据的可靠性非常高，即使两块磁盘同时失效也不会影响数据的使用。但RAID 6需要分配给 奇偶校验信息更大的磁盘空间，相对于RAID 5有更大的“写损失”，因此“写性能”非常差。</w:t>
      </w:r>
    </w:p>
    <w:p w:rsidR="00C76CBA" w:rsidRPr="00C76CBA" w:rsidRDefault="00C76CBA" w:rsidP="00C76CBA">
      <w:r>
        <w:rPr>
          <w:rFonts w:hint="eastAsia"/>
        </w:rPr>
        <w:tab/>
      </w:r>
      <w:r>
        <w:rPr>
          <w:noProof/>
        </w:rPr>
        <w:drawing>
          <wp:inline distT="0" distB="0" distL="0" distR="0">
            <wp:extent cx="4572000" cy="1885950"/>
            <wp:effectExtent l="19050" t="0" r="0" b="0"/>
            <wp:docPr id="26" name="Picture 13" descr="http://ww1.sinaimg.cn/mw690/7178f37egw1eoohf7nf8gj20dc05i0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7178f37egw1eoohf7nf8gj20dc05i0ty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BC" w:rsidRPr="00CF243C" w:rsidRDefault="00086FBC" w:rsidP="00086FBC">
      <w:pPr>
        <w:pStyle w:val="Heading3"/>
      </w:pPr>
      <w:r>
        <w:rPr>
          <w:rFonts w:hint="eastAsia"/>
        </w:rPr>
        <w:t>RAID10</w:t>
      </w:r>
    </w:p>
    <w:p w:rsidR="00086FBC" w:rsidRDefault="00EA66BD" w:rsidP="00EA66BD">
      <w:pPr>
        <w:ind w:left="360" w:firstLine="360"/>
      </w:pPr>
      <w:r w:rsidRPr="00EA66BD">
        <w:rPr>
          <w:rFonts w:hint="eastAsia"/>
        </w:rPr>
        <w:t>也被称为</w:t>
      </w:r>
      <w:r w:rsidRPr="00EA66BD">
        <w:t>RAID 10标准，实际是将RAID 0和RAID 1标准结合的产物，在连续地以位或字节为单位分割数据并且并行读/写多个磁盘的同时，为每一块磁盘作磁盘镜像进行冗余。它的优点是同时拥有RAID 0的超凡速度和RAID 1的数据高可靠性，但是CPU占用率同样也更高，而且磁盘的利用率比较低。</w:t>
      </w:r>
    </w:p>
    <w:p w:rsidR="00086FBC" w:rsidRPr="00CF243C" w:rsidRDefault="00EA66BD" w:rsidP="00EA66BD">
      <w:pPr>
        <w:ind w:left="360"/>
      </w:pPr>
      <w:r>
        <w:rPr>
          <w:rFonts w:hint="eastAsia"/>
          <w:noProof/>
        </w:rPr>
        <w:lastRenderedPageBreak/>
        <w:drawing>
          <wp:inline distT="0" distB="0" distL="0" distR="0">
            <wp:extent cx="5476875" cy="2257425"/>
            <wp:effectExtent l="19050" t="0" r="9525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67E" w:rsidRDefault="0033667E" w:rsidP="0033667E">
      <w:pPr>
        <w:pStyle w:val="Heading2"/>
      </w:pPr>
      <w:r>
        <w:rPr>
          <w:rFonts w:hint="eastAsia"/>
        </w:rPr>
        <w:t>创建和管理软</w:t>
      </w:r>
      <w:r>
        <w:rPr>
          <w:rFonts w:hint="eastAsia"/>
        </w:rPr>
        <w:t>RAID</w:t>
      </w:r>
      <w:r>
        <w:rPr>
          <w:rFonts w:hint="eastAsia"/>
        </w:rPr>
        <w:t>实例</w:t>
      </w:r>
    </w:p>
    <w:p w:rsidR="00CF243C" w:rsidRDefault="00D43CD4" w:rsidP="00D43CD4">
      <w:pPr>
        <w:pStyle w:val="Heading3"/>
        <w:numPr>
          <w:ilvl w:val="0"/>
          <w:numId w:val="44"/>
        </w:numPr>
      </w:pPr>
      <w:r>
        <w:rPr>
          <w:rFonts w:hint="eastAsia"/>
        </w:rPr>
        <w:t>创建</w:t>
      </w:r>
      <w:r>
        <w:rPr>
          <w:rFonts w:hint="eastAsia"/>
        </w:rPr>
        <w:t>RAID</w:t>
      </w:r>
    </w:p>
    <w:p w:rsidR="00D43CD4" w:rsidRDefault="00E02DF9" w:rsidP="00D43CD4">
      <w:pPr>
        <w:ind w:left="360"/>
      </w:pPr>
      <w:r>
        <w:t>C</w:t>
      </w:r>
      <w:r>
        <w:rPr>
          <w:rFonts w:hint="eastAsia"/>
        </w:rPr>
        <w:t>entos中mdadm命令可以用于创建RAID</w:t>
      </w:r>
    </w:p>
    <w:p w:rsidR="00E02DF9" w:rsidRDefault="00E02DF9" w:rsidP="00D43CD4">
      <w:pPr>
        <w:ind w:left="360"/>
      </w:pPr>
      <w:r>
        <w:rPr>
          <w:rFonts w:hint="eastAsia"/>
        </w:rPr>
        <w:t>名称：mdadm</w:t>
      </w:r>
    </w:p>
    <w:p w:rsidR="00E02DF9" w:rsidRDefault="00E02DF9" w:rsidP="00D43CD4">
      <w:pPr>
        <w:ind w:left="360"/>
      </w:pPr>
      <w:r>
        <w:rPr>
          <w:rFonts w:hint="eastAsia"/>
        </w:rPr>
        <w:t>描述：管理linux软件RAID设备</w:t>
      </w:r>
    </w:p>
    <w:p w:rsidR="00E02DF9" w:rsidRDefault="00E02DF9" w:rsidP="00D43CD4">
      <w:pPr>
        <w:ind w:left="360"/>
      </w:pPr>
      <w:r>
        <w:rPr>
          <w:rFonts w:hint="eastAsia"/>
        </w:rPr>
        <w:t>用法：mdadm [模式] 选项 &lt;raid设备&gt;</w:t>
      </w:r>
    </w:p>
    <w:p w:rsidR="00E02DF9" w:rsidRDefault="00E02DF9" w:rsidP="00D43CD4">
      <w:pPr>
        <w:ind w:left="360"/>
      </w:pPr>
      <w:r>
        <w:rPr>
          <w:rFonts w:hint="eastAsia"/>
        </w:rPr>
        <w:t>选项：</w:t>
      </w:r>
    </w:p>
    <w:p w:rsidR="00E02DF9" w:rsidRDefault="00E02DF9" w:rsidP="00E02DF9">
      <w:pPr>
        <w:pStyle w:val="ListParagraph"/>
        <w:numPr>
          <w:ilvl w:val="0"/>
          <w:numId w:val="45"/>
        </w:numPr>
      </w:pPr>
      <w:r>
        <w:rPr>
          <w:rFonts w:hint="eastAsia"/>
        </w:rPr>
        <w:t>-C：创建软件RAID</w:t>
      </w:r>
    </w:p>
    <w:p w:rsidR="00E02DF9" w:rsidRDefault="00E02DF9" w:rsidP="00E02DF9">
      <w:pPr>
        <w:pStyle w:val="ListParagraph"/>
        <w:numPr>
          <w:ilvl w:val="0"/>
          <w:numId w:val="45"/>
        </w:numPr>
      </w:pPr>
      <w:r>
        <w:rPr>
          <w:rFonts w:hint="eastAsia"/>
        </w:rPr>
        <w:t>-l：指定RAID级别</w:t>
      </w:r>
    </w:p>
    <w:p w:rsidR="00E02DF9" w:rsidRDefault="00E02DF9" w:rsidP="00E02DF9">
      <w:pPr>
        <w:pStyle w:val="ListParagraph"/>
        <w:numPr>
          <w:ilvl w:val="0"/>
          <w:numId w:val="45"/>
        </w:numPr>
      </w:pPr>
      <w:r>
        <w:rPr>
          <w:rFonts w:hint="eastAsia"/>
        </w:rPr>
        <w:t>-n：指定磁盘个数</w:t>
      </w:r>
    </w:p>
    <w:p w:rsidR="00E02DF9" w:rsidRDefault="00E02DF9" w:rsidP="00E02DF9">
      <w:pPr>
        <w:pStyle w:val="ListParagraph"/>
        <w:numPr>
          <w:ilvl w:val="0"/>
          <w:numId w:val="45"/>
        </w:numPr>
      </w:pPr>
      <w:r>
        <w:rPr>
          <w:rFonts w:hint="eastAsia"/>
        </w:rPr>
        <w:t>-x：指定备用设备个数</w:t>
      </w:r>
    </w:p>
    <w:p w:rsidR="00E02DF9" w:rsidRDefault="00E02DF9" w:rsidP="00E02DF9">
      <w:pPr>
        <w:ind w:left="360"/>
      </w:pPr>
      <w:r>
        <w:rPr>
          <w:rFonts w:hint="eastAsia"/>
        </w:rPr>
        <w:t>#创建RAID</w:t>
      </w:r>
    </w:p>
    <w:p w:rsidR="00E02DF9" w:rsidRDefault="00E02DF9" w:rsidP="00E02DF9">
      <w:pPr>
        <w:ind w:left="360"/>
      </w:pPr>
      <w:r w:rsidRPr="00E02DF9">
        <w:t>mdadm -C /dev/md0 -l 0 -n 2 /dev/xvdb2 /dev/xvdb1</w:t>
      </w:r>
    </w:p>
    <w:p w:rsidR="00E02DF9" w:rsidRDefault="00E02DF9" w:rsidP="00E02DF9">
      <w:pPr>
        <w:ind w:left="360"/>
      </w:pPr>
      <w:r w:rsidRPr="00E02DF9">
        <w:t>mdadm -C /dev/md1 -l 5 -n 2 /dev/xvdb3 /dev/xvdb4</w:t>
      </w:r>
    </w:p>
    <w:p w:rsidR="00E02DF9" w:rsidRDefault="00E02DF9" w:rsidP="00E02DF9">
      <w:pPr>
        <w:ind w:left="360"/>
      </w:pPr>
      <w:r>
        <w:rPr>
          <w:rFonts w:hint="eastAsia"/>
        </w:rPr>
        <w:t>#查看RAID</w:t>
      </w:r>
    </w:p>
    <w:p w:rsidR="00E02DF9" w:rsidRPr="00E02DF9" w:rsidRDefault="00E02DF9" w:rsidP="00E02DF9">
      <w:pPr>
        <w:ind w:left="360"/>
      </w:pPr>
      <w:r w:rsidRPr="00E02DF9">
        <w:t>mdadm --detail /dev/md0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E02DF9" w:rsidTr="00E02DF9">
        <w:tc>
          <w:tcPr>
            <w:tcW w:w="8388" w:type="dxa"/>
          </w:tcPr>
          <w:p w:rsidR="00E02DF9" w:rsidRDefault="00E02DF9" w:rsidP="00E02DF9">
            <w:r>
              <w:t>/dev/md0:</w:t>
            </w:r>
          </w:p>
          <w:p w:rsidR="00E02DF9" w:rsidRDefault="00E02DF9" w:rsidP="00E02DF9">
            <w:r>
              <w:t xml:space="preserve">        Version : 1.2</w:t>
            </w:r>
          </w:p>
          <w:p w:rsidR="00E02DF9" w:rsidRDefault="00E02DF9" w:rsidP="00E02DF9">
            <w:r>
              <w:t xml:space="preserve">  Creation Time : Fri Nov 13 17:16:27 2015</w:t>
            </w:r>
            <w:r>
              <w:rPr>
                <w:rFonts w:hint="eastAsia"/>
              </w:rPr>
              <w:t xml:space="preserve">     #创建时间</w:t>
            </w:r>
          </w:p>
          <w:p w:rsidR="00E02DF9" w:rsidRDefault="00E02DF9" w:rsidP="00E02DF9">
            <w:r>
              <w:lastRenderedPageBreak/>
              <w:t xml:space="preserve">     Raid Level : raid0</w:t>
            </w:r>
            <w:r>
              <w:rPr>
                <w:rFonts w:hint="eastAsia"/>
              </w:rPr>
              <w:t xml:space="preserve">     #RAID级别</w:t>
            </w:r>
          </w:p>
          <w:p w:rsidR="00E02DF9" w:rsidRDefault="00E02DF9" w:rsidP="00E02DF9">
            <w:r>
              <w:t xml:space="preserve">     Array Size : 62913536 (60.00 GiB 64.42 GB)</w:t>
            </w:r>
            <w:r>
              <w:rPr>
                <w:rFonts w:hint="eastAsia"/>
              </w:rPr>
              <w:t xml:space="preserve">  #磁盘空间</w:t>
            </w:r>
          </w:p>
          <w:p w:rsidR="00E02DF9" w:rsidRDefault="00E02DF9" w:rsidP="00E02DF9">
            <w:r>
              <w:t xml:space="preserve">   Raid Devices : 2</w:t>
            </w:r>
            <w:r>
              <w:rPr>
                <w:rFonts w:hint="eastAsia"/>
              </w:rPr>
              <w:t xml:space="preserve">     #磁盘个数</w:t>
            </w:r>
          </w:p>
          <w:p w:rsidR="00E02DF9" w:rsidRDefault="00E02DF9" w:rsidP="00E02DF9">
            <w:r>
              <w:t xml:space="preserve">  Total Devices : 2</w:t>
            </w:r>
          </w:p>
          <w:p w:rsidR="00E02DF9" w:rsidRDefault="00E02DF9" w:rsidP="00E02DF9">
            <w:r>
              <w:t xml:space="preserve">    Persistence : Superblock is persistent</w:t>
            </w:r>
          </w:p>
          <w:p w:rsidR="00E02DF9" w:rsidRDefault="00E02DF9" w:rsidP="00E02DF9"/>
          <w:p w:rsidR="00E02DF9" w:rsidRDefault="00E02DF9" w:rsidP="00E02DF9">
            <w:r>
              <w:t xml:space="preserve">    Update Time : Fri Nov 13 17:16:27 2015</w:t>
            </w:r>
          </w:p>
          <w:p w:rsidR="00E02DF9" w:rsidRDefault="00E02DF9" w:rsidP="00E02DF9">
            <w:r>
              <w:t xml:space="preserve">          State : clean </w:t>
            </w:r>
          </w:p>
          <w:p w:rsidR="00E02DF9" w:rsidRDefault="00E02DF9" w:rsidP="00E02DF9">
            <w:r>
              <w:t xml:space="preserve"> Active Devices : 2</w:t>
            </w:r>
            <w:r>
              <w:rPr>
                <w:rFonts w:hint="eastAsia"/>
              </w:rPr>
              <w:t xml:space="preserve">     #活动磁盘个数</w:t>
            </w:r>
          </w:p>
          <w:p w:rsidR="00E02DF9" w:rsidRDefault="00E02DF9" w:rsidP="00E02DF9">
            <w:r>
              <w:t>Working Devices : 2</w:t>
            </w:r>
            <w:r>
              <w:rPr>
                <w:rFonts w:hint="eastAsia"/>
              </w:rPr>
              <w:t xml:space="preserve">   #工作磁盘个数</w:t>
            </w:r>
          </w:p>
          <w:p w:rsidR="00E02DF9" w:rsidRDefault="00E02DF9" w:rsidP="00E02DF9">
            <w:r>
              <w:t xml:space="preserve"> Failed Devices : 0</w:t>
            </w:r>
            <w:r>
              <w:rPr>
                <w:rFonts w:hint="eastAsia"/>
              </w:rPr>
              <w:t xml:space="preserve">    #错误磁盘个数</w:t>
            </w:r>
          </w:p>
          <w:p w:rsidR="00E02DF9" w:rsidRDefault="00E02DF9" w:rsidP="00E02DF9">
            <w:r>
              <w:t xml:space="preserve">  Spare Devices : 0</w:t>
            </w:r>
            <w:r>
              <w:rPr>
                <w:rFonts w:hint="eastAsia"/>
              </w:rPr>
              <w:t xml:space="preserve">  #空闲磁盘个数</w:t>
            </w:r>
          </w:p>
          <w:p w:rsidR="00E02DF9" w:rsidRDefault="00E02DF9" w:rsidP="00E02DF9"/>
          <w:p w:rsidR="00E02DF9" w:rsidRDefault="00E02DF9" w:rsidP="00E02DF9">
            <w:r>
              <w:t xml:space="preserve">     Chunk Size : 512K</w:t>
            </w:r>
          </w:p>
          <w:p w:rsidR="00E02DF9" w:rsidRDefault="00E02DF9" w:rsidP="00E02DF9"/>
          <w:p w:rsidR="00E02DF9" w:rsidRDefault="00E02DF9" w:rsidP="00E02DF9">
            <w:r>
              <w:t xml:space="preserve">           Name : iZ23zehawwyZ:0  (local to host iZ23zehawwyZ)</w:t>
            </w:r>
          </w:p>
          <w:p w:rsidR="00E02DF9" w:rsidRDefault="00E02DF9" w:rsidP="00E02DF9">
            <w:r>
              <w:t xml:space="preserve">           UUID : 4e88461a:10ccc830:28eba61e:df215e87</w:t>
            </w:r>
          </w:p>
          <w:p w:rsidR="00E02DF9" w:rsidRDefault="00E02DF9" w:rsidP="00E02DF9">
            <w:r>
              <w:t xml:space="preserve">         Events : 0</w:t>
            </w:r>
          </w:p>
          <w:p w:rsidR="00E02DF9" w:rsidRDefault="00E02DF9" w:rsidP="00E02DF9"/>
          <w:p w:rsidR="00E02DF9" w:rsidRDefault="00E02DF9" w:rsidP="00E02DF9">
            <w:r>
              <w:t xml:space="preserve">    Number   Major   Minor   RaidDevice State</w:t>
            </w:r>
          </w:p>
          <w:p w:rsidR="00E02DF9" w:rsidRDefault="00E02DF9" w:rsidP="00E02DF9">
            <w:r>
              <w:t xml:space="preserve">       0     202       18        0      active sync   /dev/xvdb2</w:t>
            </w:r>
          </w:p>
          <w:p w:rsidR="00E02DF9" w:rsidRDefault="00E02DF9" w:rsidP="00E02DF9">
            <w:r>
              <w:t xml:space="preserve">       1     202       17        1      active sync   /dev/xvdb1</w:t>
            </w:r>
          </w:p>
        </w:tc>
      </w:tr>
    </w:tbl>
    <w:p w:rsidR="00D43CD4" w:rsidRDefault="00D43CD4" w:rsidP="00D43CD4">
      <w:pPr>
        <w:pStyle w:val="Heading3"/>
      </w:pPr>
      <w:r>
        <w:rPr>
          <w:rFonts w:hint="eastAsia"/>
        </w:rPr>
        <w:lastRenderedPageBreak/>
        <w:t>格式化和挂载</w:t>
      </w:r>
    </w:p>
    <w:tbl>
      <w:tblPr>
        <w:tblStyle w:val="TableGrid"/>
        <w:tblW w:w="0" w:type="auto"/>
        <w:tblInd w:w="468" w:type="dxa"/>
        <w:tblLook w:val="04A0"/>
      </w:tblPr>
      <w:tblGrid>
        <w:gridCol w:w="8388"/>
      </w:tblGrid>
      <w:tr w:rsidR="00E37420" w:rsidTr="00E37420">
        <w:tc>
          <w:tcPr>
            <w:tcW w:w="8388" w:type="dxa"/>
          </w:tcPr>
          <w:p w:rsidR="00E37420" w:rsidRDefault="00E37420" w:rsidP="00E37420">
            <w:pPr>
              <w:ind w:left="360"/>
            </w:pPr>
            <w:r>
              <w:rPr>
                <w:rFonts w:hint="eastAsia"/>
              </w:rPr>
              <w:t>#临时挂载</w:t>
            </w:r>
          </w:p>
          <w:p w:rsidR="00E37420" w:rsidRDefault="00E37420" w:rsidP="00E37420">
            <w:pPr>
              <w:ind w:left="360"/>
            </w:pPr>
            <w:r w:rsidRPr="00E37420">
              <w:t>mkfs.ext4 /dev/md0</w:t>
            </w:r>
          </w:p>
          <w:p w:rsidR="00E37420" w:rsidRPr="00E02DF9" w:rsidRDefault="00E37420" w:rsidP="00E37420">
            <w:pPr>
              <w:ind w:left="360"/>
            </w:pPr>
            <w:r w:rsidRPr="00E37420">
              <w:t>mkfs.ext4 /dev/md1</w:t>
            </w:r>
          </w:p>
          <w:p w:rsidR="00E37420" w:rsidRDefault="00E37420" w:rsidP="00E37420">
            <w:pPr>
              <w:ind w:left="360"/>
            </w:pPr>
            <w:r w:rsidRPr="00E37420">
              <w:t>mkdir /raid0</w:t>
            </w:r>
          </w:p>
          <w:p w:rsidR="00E37420" w:rsidRDefault="00E37420" w:rsidP="00E37420">
            <w:pPr>
              <w:ind w:left="360"/>
            </w:pPr>
            <w:r w:rsidRPr="00E37420">
              <w:t>mkdir /raid5</w:t>
            </w:r>
            <w:r>
              <w:rPr>
                <w:rFonts w:hint="eastAsia"/>
              </w:rPr>
              <w:br/>
            </w:r>
            <w:r w:rsidRPr="00E37420">
              <w:t>mount /dev/md0 /raid0</w:t>
            </w:r>
          </w:p>
          <w:p w:rsidR="00E37420" w:rsidRDefault="00E37420" w:rsidP="00E37420">
            <w:pPr>
              <w:ind w:left="360"/>
            </w:pPr>
            <w:r w:rsidRPr="00E37420">
              <w:t>mount /dev/md1 /raid5</w:t>
            </w:r>
          </w:p>
          <w:p w:rsidR="00E37420" w:rsidRDefault="00E37420" w:rsidP="00E37420">
            <w:pPr>
              <w:ind w:left="360"/>
            </w:pPr>
          </w:p>
          <w:p w:rsidR="00E37420" w:rsidRDefault="00E37420" w:rsidP="00E37420">
            <w:pPr>
              <w:ind w:left="360"/>
            </w:pPr>
            <w:r>
              <w:rPr>
                <w:rFonts w:hint="eastAsia"/>
              </w:rPr>
              <w:t>#磁盘矩阵设置为开机自动挂载</w:t>
            </w:r>
          </w:p>
          <w:p w:rsidR="00E37420" w:rsidRDefault="00E37420" w:rsidP="00E37420">
            <w:pPr>
              <w:ind w:left="360"/>
            </w:pPr>
            <w:r w:rsidRPr="00E37420">
              <w:t xml:space="preserve">echo "DEVICE /dev/xvdb1 /dev/xvdb2 /dev/xvdb3 /dev/xvdb4" &gt; </w:t>
            </w:r>
            <w:r w:rsidRPr="00E37420">
              <w:lastRenderedPageBreak/>
              <w:t>/etc/mdadm.conf</w:t>
            </w:r>
          </w:p>
          <w:p w:rsidR="00E37420" w:rsidRDefault="00E37420" w:rsidP="00E37420">
            <w:pPr>
              <w:ind w:left="360"/>
            </w:pPr>
            <w:r w:rsidRPr="00E37420">
              <w:t>mdadm -Evs &gt;&gt; /dev/mdadm.conf</w:t>
            </w:r>
          </w:p>
          <w:p w:rsidR="00E37420" w:rsidRDefault="00E37420" w:rsidP="00E37420">
            <w:pPr>
              <w:ind w:left="360"/>
            </w:pPr>
            <w:r w:rsidRPr="00E37420">
              <w:t>echo "/dev/md0 /raid0 ext4 defaults 0 0"&gt;&gt; /etc/fstab</w:t>
            </w:r>
          </w:p>
          <w:p w:rsidR="00E37420" w:rsidRDefault="00E37420" w:rsidP="00E37420">
            <w:pPr>
              <w:ind w:left="360"/>
            </w:pPr>
            <w:r w:rsidRPr="00E37420">
              <w:t>echo "/dev/md1 /raid5 ext4 defaults 0 0"&gt;&gt; /etc/fstab</w:t>
            </w:r>
          </w:p>
        </w:tc>
      </w:tr>
    </w:tbl>
    <w:p w:rsidR="00E37420" w:rsidRPr="00CF243C" w:rsidRDefault="00E37420" w:rsidP="00CF243C">
      <w:pPr>
        <w:ind w:left="360"/>
      </w:pPr>
    </w:p>
    <w:p w:rsidR="0033667E" w:rsidRDefault="0033667E" w:rsidP="0033667E">
      <w:pPr>
        <w:pStyle w:val="Heading2"/>
      </w:pPr>
      <w:r>
        <w:rPr>
          <w:rFonts w:hint="eastAsia"/>
        </w:rPr>
        <w:t>RAID</w:t>
      </w:r>
      <w:r>
        <w:rPr>
          <w:rFonts w:hint="eastAsia"/>
        </w:rPr>
        <w:t>性能测试</w:t>
      </w:r>
    </w:p>
    <w:p w:rsidR="000A75F2" w:rsidRPr="000A75F2" w:rsidRDefault="000A75F2" w:rsidP="000A75F2">
      <w:pPr>
        <w:ind w:left="360"/>
      </w:pPr>
      <w:r w:rsidRPr="000A75F2">
        <w:t>time dd if=/dev/zero of=txt bs=1M count=1000</w:t>
      </w:r>
    </w:p>
    <w:p w:rsidR="000A75F2" w:rsidRDefault="000A75F2" w:rsidP="000A75F2">
      <w:pPr>
        <w:ind w:left="360"/>
      </w:pPr>
      <w:r>
        <w:rPr>
          <w:rFonts w:hint="eastAsia"/>
        </w:rPr>
        <w:t>#普通磁盘</w:t>
      </w:r>
    </w:p>
    <w:p w:rsidR="000A75F2" w:rsidRPr="000A75F2" w:rsidRDefault="000A75F2" w:rsidP="000A75F2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76875" cy="1009650"/>
            <wp:effectExtent l="19050" t="0" r="9525" b="0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00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5F2" w:rsidRDefault="000A75F2" w:rsidP="00CF243C">
      <w:pPr>
        <w:ind w:left="360"/>
      </w:pPr>
      <w:r>
        <w:rPr>
          <w:rFonts w:hint="eastAsia"/>
        </w:rPr>
        <w:t>#raid0</w:t>
      </w:r>
    </w:p>
    <w:p w:rsidR="000A75F2" w:rsidRDefault="000A75F2" w:rsidP="00CF243C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248275" cy="1085850"/>
            <wp:effectExtent l="19050" t="0" r="9525" b="0"/>
            <wp:docPr id="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5F2" w:rsidRDefault="000A75F2" w:rsidP="00CF243C">
      <w:pPr>
        <w:ind w:left="360"/>
      </w:pPr>
      <w:r>
        <w:rPr>
          <w:rFonts w:hint="eastAsia"/>
        </w:rPr>
        <w:t>#raid5</w:t>
      </w:r>
    </w:p>
    <w:p w:rsidR="000A75F2" w:rsidRPr="00CF243C" w:rsidRDefault="000A75F2" w:rsidP="00CF243C">
      <w:pPr>
        <w:ind w:left="360"/>
      </w:pPr>
      <w:r>
        <w:rPr>
          <w:rFonts w:hint="eastAsia"/>
          <w:noProof/>
        </w:rPr>
        <w:drawing>
          <wp:inline distT="0" distB="0" distL="0" distR="0">
            <wp:extent cx="5486400" cy="1114425"/>
            <wp:effectExtent l="19050" t="0" r="0" b="0"/>
            <wp:docPr id="2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667E" w:rsidRPr="0033667E" w:rsidRDefault="0033667E" w:rsidP="0033667E">
      <w:pPr>
        <w:pStyle w:val="Heading2"/>
      </w:pPr>
      <w:r>
        <w:rPr>
          <w:rFonts w:hint="eastAsia"/>
        </w:rPr>
        <w:t>RAID</w:t>
      </w:r>
      <w:r>
        <w:rPr>
          <w:rFonts w:hint="eastAsia"/>
        </w:rPr>
        <w:t>故障模拟</w:t>
      </w:r>
    </w:p>
    <w:p w:rsidR="00630D3D" w:rsidRDefault="000A75F2" w:rsidP="000C722D">
      <w:pPr>
        <w:ind w:left="360"/>
      </w:pPr>
      <w:r w:rsidRPr="000A75F2">
        <w:t>mdadm  /dev/md1 -f /dev/xvdb4</w:t>
      </w:r>
    </w:p>
    <w:p w:rsidR="000A75F2" w:rsidRDefault="000A75F2" w:rsidP="000C722D">
      <w:pPr>
        <w:ind w:left="360"/>
      </w:pPr>
      <w:r w:rsidRPr="000A75F2">
        <w:t>mdadm --detail /dev/md1</w:t>
      </w:r>
    </w:p>
    <w:p w:rsidR="000A75F2" w:rsidRPr="000C722D" w:rsidRDefault="000A75F2" w:rsidP="000C722D">
      <w:pPr>
        <w:ind w:left="360"/>
      </w:pPr>
      <w:r>
        <w:rPr>
          <w:noProof/>
        </w:rPr>
        <w:lastRenderedPageBreak/>
        <w:drawing>
          <wp:inline distT="0" distB="0" distL="0" distR="0">
            <wp:extent cx="5486400" cy="3314700"/>
            <wp:effectExtent l="1905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A75F2" w:rsidRPr="000C722D" w:rsidSect="00C03A83">
      <w:footerReference w:type="default" r:id="rId3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E5A6C" w:rsidRDefault="002E5A6C" w:rsidP="00A0040C">
      <w:pPr>
        <w:spacing w:after="0"/>
      </w:pPr>
      <w:r>
        <w:separator/>
      </w:r>
    </w:p>
  </w:endnote>
  <w:endnote w:type="continuationSeparator" w:id="1">
    <w:p w:rsidR="002E5A6C" w:rsidRDefault="002E5A6C" w:rsidP="00A0040C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864285"/>
      <w:docPartObj>
        <w:docPartGallery w:val="Page Numbers (Bottom of Page)"/>
        <w:docPartUnique/>
      </w:docPartObj>
    </w:sdtPr>
    <w:sdtContent>
      <w:p w:rsidR="00E02DF9" w:rsidRDefault="00DB2FB0">
        <w:pPr>
          <w:pStyle w:val="Footer"/>
          <w:jc w:val="right"/>
        </w:pPr>
        <w:fldSimple w:instr=" PAGE   \* MERGEFORMAT ">
          <w:r w:rsidR="001A138E">
            <w:rPr>
              <w:noProof/>
            </w:rPr>
            <w:t>15</w:t>
          </w:r>
        </w:fldSimple>
      </w:p>
    </w:sdtContent>
  </w:sdt>
  <w:p w:rsidR="00E02DF9" w:rsidRDefault="00E02DF9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E5A6C" w:rsidRDefault="002E5A6C" w:rsidP="00A0040C">
      <w:pPr>
        <w:spacing w:after="0"/>
      </w:pPr>
      <w:r>
        <w:separator/>
      </w:r>
    </w:p>
  </w:footnote>
  <w:footnote w:type="continuationSeparator" w:id="1">
    <w:p w:rsidR="002E5A6C" w:rsidRDefault="002E5A6C" w:rsidP="00A0040C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742B7A"/>
    <w:multiLevelType w:val="hybridMultilevel"/>
    <w:tmpl w:val="4E58D52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F0C6EED"/>
    <w:multiLevelType w:val="hybridMultilevel"/>
    <w:tmpl w:val="7F6A937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FCA6D25"/>
    <w:multiLevelType w:val="hybridMultilevel"/>
    <w:tmpl w:val="F4F064C0"/>
    <w:lvl w:ilvl="0" w:tplc="86329094">
      <w:start w:val="1"/>
      <w:numFmt w:val="chineseCountingThousand"/>
      <w:pStyle w:val="Heading1"/>
      <w:lvlText w:val="%1."/>
      <w:lvlJc w:val="left"/>
      <w:pPr>
        <w:ind w:left="720" w:hanging="360"/>
      </w:pPr>
      <w:rPr>
        <w:rFonts w:hint="eastAsia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3A3A2C"/>
    <w:multiLevelType w:val="hybridMultilevel"/>
    <w:tmpl w:val="B568F11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9BF64BF"/>
    <w:multiLevelType w:val="hybridMultilevel"/>
    <w:tmpl w:val="8E84EA8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BAE0A7C"/>
    <w:multiLevelType w:val="multilevel"/>
    <w:tmpl w:val="B66E3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CB61866"/>
    <w:multiLevelType w:val="hybridMultilevel"/>
    <w:tmpl w:val="6B168FA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8092057"/>
    <w:multiLevelType w:val="hybridMultilevel"/>
    <w:tmpl w:val="B2C237D4"/>
    <w:lvl w:ilvl="0" w:tplc="27AEBD4A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3578D4"/>
    <w:multiLevelType w:val="hybridMultilevel"/>
    <w:tmpl w:val="7730F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D3E381D"/>
    <w:multiLevelType w:val="hybridMultilevel"/>
    <w:tmpl w:val="D16CD5B4"/>
    <w:lvl w:ilvl="0" w:tplc="BD20268A">
      <w:start w:val="1"/>
      <w:numFmt w:val="decimal"/>
      <w:pStyle w:val="Heading2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CF7278"/>
    <w:multiLevelType w:val="hybridMultilevel"/>
    <w:tmpl w:val="721E6AE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24C0EB2"/>
    <w:multiLevelType w:val="hybridMultilevel"/>
    <w:tmpl w:val="C98C9C0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43491163"/>
    <w:multiLevelType w:val="multilevel"/>
    <w:tmpl w:val="89947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A37E34"/>
    <w:multiLevelType w:val="hybridMultilevel"/>
    <w:tmpl w:val="9EF21302"/>
    <w:lvl w:ilvl="0" w:tplc="EA3A7442">
      <w:numFmt w:val="bullet"/>
      <w:lvlText w:val=""/>
      <w:lvlJc w:val="left"/>
      <w:pPr>
        <w:ind w:left="795" w:hanging="360"/>
      </w:pPr>
      <w:rPr>
        <w:rFonts w:ascii="Symbol" w:eastAsia="微软雅黑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4">
    <w:nsid w:val="55EA32A3"/>
    <w:multiLevelType w:val="hybridMultilevel"/>
    <w:tmpl w:val="9E2EB9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5C752E15"/>
    <w:multiLevelType w:val="hybridMultilevel"/>
    <w:tmpl w:val="2E6AE17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6100007D"/>
    <w:multiLevelType w:val="hybridMultilevel"/>
    <w:tmpl w:val="CA5A670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2B926F3"/>
    <w:multiLevelType w:val="hybridMultilevel"/>
    <w:tmpl w:val="04ACBD8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D2B5DE5"/>
    <w:multiLevelType w:val="hybridMultilevel"/>
    <w:tmpl w:val="A8403CBE"/>
    <w:lvl w:ilvl="0" w:tplc="04090013">
      <w:start w:val="1"/>
      <w:numFmt w:val="upp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70CB5ACE"/>
    <w:multiLevelType w:val="hybridMultilevel"/>
    <w:tmpl w:val="D2AA501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71FF12EC"/>
    <w:multiLevelType w:val="hybridMultilevel"/>
    <w:tmpl w:val="2AC2DD6A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4B641B5"/>
    <w:multiLevelType w:val="hybridMultilevel"/>
    <w:tmpl w:val="239C598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7"/>
  </w:num>
  <w:num w:numId="4">
    <w:abstractNumId w:val="2"/>
  </w:num>
  <w:num w:numId="5">
    <w:abstractNumId w:val="9"/>
  </w:num>
  <w:num w:numId="6">
    <w:abstractNumId w:val="7"/>
  </w:num>
  <w:num w:numId="7">
    <w:abstractNumId w:val="2"/>
  </w:num>
  <w:num w:numId="8">
    <w:abstractNumId w:val="9"/>
  </w:num>
  <w:num w:numId="9">
    <w:abstractNumId w:val="7"/>
  </w:num>
  <w:num w:numId="10">
    <w:abstractNumId w:val="2"/>
  </w:num>
  <w:num w:numId="11">
    <w:abstractNumId w:val="9"/>
  </w:num>
  <w:num w:numId="12">
    <w:abstractNumId w:val="7"/>
  </w:num>
  <w:num w:numId="13">
    <w:abstractNumId w:val="2"/>
  </w:num>
  <w:num w:numId="14">
    <w:abstractNumId w:val="9"/>
  </w:num>
  <w:num w:numId="15">
    <w:abstractNumId w:val="7"/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5"/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17"/>
  </w:num>
  <w:num w:numId="23">
    <w:abstractNumId w:val="11"/>
  </w:num>
  <w:num w:numId="24">
    <w:abstractNumId w:val="19"/>
  </w:num>
  <w:num w:numId="25">
    <w:abstractNumId w:val="4"/>
  </w:num>
  <w:num w:numId="26">
    <w:abstractNumId w:val="7"/>
    <w:lvlOverride w:ilvl="0">
      <w:startOverride w:val="1"/>
    </w:lvlOverride>
  </w:num>
  <w:num w:numId="27">
    <w:abstractNumId w:val="16"/>
  </w:num>
  <w:num w:numId="28">
    <w:abstractNumId w:val="12"/>
  </w:num>
  <w:num w:numId="29">
    <w:abstractNumId w:val="14"/>
  </w:num>
  <w:num w:numId="30">
    <w:abstractNumId w:val="1"/>
  </w:num>
  <w:num w:numId="31">
    <w:abstractNumId w:val="15"/>
  </w:num>
  <w:num w:numId="32">
    <w:abstractNumId w:val="7"/>
    <w:lvlOverride w:ilvl="0">
      <w:startOverride w:val="1"/>
    </w:lvlOverride>
  </w:num>
  <w:num w:numId="33">
    <w:abstractNumId w:val="7"/>
    <w:lvlOverride w:ilvl="0">
      <w:startOverride w:val="1"/>
    </w:lvlOverride>
  </w:num>
  <w:num w:numId="34">
    <w:abstractNumId w:val="7"/>
    <w:lvlOverride w:ilvl="0">
      <w:startOverride w:val="1"/>
    </w:lvlOverride>
  </w:num>
  <w:num w:numId="35">
    <w:abstractNumId w:val="6"/>
  </w:num>
  <w:num w:numId="36">
    <w:abstractNumId w:val="9"/>
    <w:lvlOverride w:ilvl="0">
      <w:startOverride w:val="1"/>
    </w:lvlOverride>
  </w:num>
  <w:num w:numId="37">
    <w:abstractNumId w:val="18"/>
  </w:num>
  <w:num w:numId="38">
    <w:abstractNumId w:val="7"/>
    <w:lvlOverride w:ilvl="0">
      <w:startOverride w:val="1"/>
    </w:lvlOverride>
  </w:num>
  <w:num w:numId="39">
    <w:abstractNumId w:val="3"/>
  </w:num>
  <w:num w:numId="40">
    <w:abstractNumId w:val="7"/>
    <w:lvlOverride w:ilvl="0">
      <w:startOverride w:val="1"/>
    </w:lvlOverride>
  </w:num>
  <w:num w:numId="41">
    <w:abstractNumId w:val="9"/>
    <w:lvlOverride w:ilvl="0">
      <w:startOverride w:val="1"/>
    </w:lvlOverride>
  </w:num>
  <w:num w:numId="42">
    <w:abstractNumId w:val="21"/>
  </w:num>
  <w:num w:numId="43">
    <w:abstractNumId w:val="7"/>
    <w:lvlOverride w:ilvl="0">
      <w:startOverride w:val="1"/>
    </w:lvlOverride>
  </w:num>
  <w:num w:numId="44">
    <w:abstractNumId w:val="7"/>
    <w:lvlOverride w:ilvl="0">
      <w:startOverride w:val="1"/>
    </w:lvlOverride>
  </w:num>
  <w:num w:numId="45">
    <w:abstractNumId w:val="20"/>
  </w:num>
  <w:num w:numId="46">
    <w:abstractNumId w:val="13"/>
  </w:num>
  <w:num w:numId="47">
    <w:abstractNumId w:val="8"/>
  </w:num>
  <w:num w:numId="48">
    <w:abstractNumId w:val="0"/>
  </w:num>
  <w:num w:numId="49">
    <w:abstractNumId w:val="9"/>
    <w:lvlOverride w:ilvl="0">
      <w:startOverride w:val="1"/>
    </w:lvlOverride>
  </w:num>
  <w:num w:numId="50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attachedTemplate r:id="rId1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77B7D"/>
    <w:rsid w:val="00011B69"/>
    <w:rsid w:val="000214BC"/>
    <w:rsid w:val="0002294A"/>
    <w:rsid w:val="00022EB4"/>
    <w:rsid w:val="00023A0B"/>
    <w:rsid w:val="00032AD7"/>
    <w:rsid w:val="00044004"/>
    <w:rsid w:val="00062146"/>
    <w:rsid w:val="000636BB"/>
    <w:rsid w:val="000762C6"/>
    <w:rsid w:val="00086FBC"/>
    <w:rsid w:val="000A3731"/>
    <w:rsid w:val="000A717F"/>
    <w:rsid w:val="000A75F2"/>
    <w:rsid w:val="000B527D"/>
    <w:rsid w:val="000B5D65"/>
    <w:rsid w:val="000C722D"/>
    <w:rsid w:val="000C72B5"/>
    <w:rsid w:val="000E1101"/>
    <w:rsid w:val="000F1EFB"/>
    <w:rsid w:val="00103389"/>
    <w:rsid w:val="0012104D"/>
    <w:rsid w:val="0013579D"/>
    <w:rsid w:val="00155D5E"/>
    <w:rsid w:val="0016429F"/>
    <w:rsid w:val="00177FEE"/>
    <w:rsid w:val="001A138E"/>
    <w:rsid w:val="001A1533"/>
    <w:rsid w:val="001A17C2"/>
    <w:rsid w:val="001B0D7A"/>
    <w:rsid w:val="001B273D"/>
    <w:rsid w:val="001C7BB7"/>
    <w:rsid w:val="001D5A6A"/>
    <w:rsid w:val="001E3BE0"/>
    <w:rsid w:val="001E49A6"/>
    <w:rsid w:val="001E5CC2"/>
    <w:rsid w:val="001E6451"/>
    <w:rsid w:val="0020215C"/>
    <w:rsid w:val="002172C1"/>
    <w:rsid w:val="00250CF1"/>
    <w:rsid w:val="0027572F"/>
    <w:rsid w:val="00280C0D"/>
    <w:rsid w:val="00280C30"/>
    <w:rsid w:val="002818A5"/>
    <w:rsid w:val="00295770"/>
    <w:rsid w:val="002B38B3"/>
    <w:rsid w:val="002D3AC5"/>
    <w:rsid w:val="002E1129"/>
    <w:rsid w:val="002E5A6C"/>
    <w:rsid w:val="002E7EAA"/>
    <w:rsid w:val="003222FC"/>
    <w:rsid w:val="00331435"/>
    <w:rsid w:val="0033667E"/>
    <w:rsid w:val="003439A4"/>
    <w:rsid w:val="00377D9E"/>
    <w:rsid w:val="00396368"/>
    <w:rsid w:val="003979EB"/>
    <w:rsid w:val="003D4B39"/>
    <w:rsid w:val="003D5549"/>
    <w:rsid w:val="00434604"/>
    <w:rsid w:val="00470C9E"/>
    <w:rsid w:val="004963D2"/>
    <w:rsid w:val="004E71B4"/>
    <w:rsid w:val="00506A80"/>
    <w:rsid w:val="0052249B"/>
    <w:rsid w:val="00534DFF"/>
    <w:rsid w:val="005464A1"/>
    <w:rsid w:val="00564194"/>
    <w:rsid w:val="00587DD4"/>
    <w:rsid w:val="005A1BE4"/>
    <w:rsid w:val="005A49AE"/>
    <w:rsid w:val="005A6986"/>
    <w:rsid w:val="005D7890"/>
    <w:rsid w:val="005E0C12"/>
    <w:rsid w:val="005E4D98"/>
    <w:rsid w:val="005F48D6"/>
    <w:rsid w:val="00630D3D"/>
    <w:rsid w:val="00653520"/>
    <w:rsid w:val="006756E6"/>
    <w:rsid w:val="0068431E"/>
    <w:rsid w:val="00685C53"/>
    <w:rsid w:val="00697D90"/>
    <w:rsid w:val="006A4043"/>
    <w:rsid w:val="006B7EA0"/>
    <w:rsid w:val="006C2F83"/>
    <w:rsid w:val="006D443B"/>
    <w:rsid w:val="006D44D4"/>
    <w:rsid w:val="007050C5"/>
    <w:rsid w:val="007314F0"/>
    <w:rsid w:val="00747345"/>
    <w:rsid w:val="00753D78"/>
    <w:rsid w:val="00766C8D"/>
    <w:rsid w:val="00773A32"/>
    <w:rsid w:val="007A1E1E"/>
    <w:rsid w:val="007C1B62"/>
    <w:rsid w:val="007C23F1"/>
    <w:rsid w:val="008261CD"/>
    <w:rsid w:val="008273D1"/>
    <w:rsid w:val="00832C8C"/>
    <w:rsid w:val="00834A8C"/>
    <w:rsid w:val="00853330"/>
    <w:rsid w:val="008A086C"/>
    <w:rsid w:val="008B30F1"/>
    <w:rsid w:val="008B5ACA"/>
    <w:rsid w:val="008C5117"/>
    <w:rsid w:val="008D32E1"/>
    <w:rsid w:val="00904415"/>
    <w:rsid w:val="00915844"/>
    <w:rsid w:val="00961883"/>
    <w:rsid w:val="00966671"/>
    <w:rsid w:val="0097415E"/>
    <w:rsid w:val="00984102"/>
    <w:rsid w:val="00985364"/>
    <w:rsid w:val="0098652B"/>
    <w:rsid w:val="0099619D"/>
    <w:rsid w:val="009B3501"/>
    <w:rsid w:val="009B38C7"/>
    <w:rsid w:val="009D5000"/>
    <w:rsid w:val="009D539D"/>
    <w:rsid w:val="009F02CA"/>
    <w:rsid w:val="00A0040C"/>
    <w:rsid w:val="00A20B03"/>
    <w:rsid w:val="00A43031"/>
    <w:rsid w:val="00A43F85"/>
    <w:rsid w:val="00A44E1A"/>
    <w:rsid w:val="00A455E7"/>
    <w:rsid w:val="00A6648A"/>
    <w:rsid w:val="00A804F4"/>
    <w:rsid w:val="00A8072A"/>
    <w:rsid w:val="00A8493B"/>
    <w:rsid w:val="00A90A7C"/>
    <w:rsid w:val="00AB6431"/>
    <w:rsid w:val="00AD214E"/>
    <w:rsid w:val="00AD3B0E"/>
    <w:rsid w:val="00AE3F22"/>
    <w:rsid w:val="00AE6106"/>
    <w:rsid w:val="00B1159A"/>
    <w:rsid w:val="00B32C63"/>
    <w:rsid w:val="00B4390D"/>
    <w:rsid w:val="00B47F32"/>
    <w:rsid w:val="00B658A5"/>
    <w:rsid w:val="00B93DFC"/>
    <w:rsid w:val="00B97806"/>
    <w:rsid w:val="00BA7CC8"/>
    <w:rsid w:val="00BC30FC"/>
    <w:rsid w:val="00BE5C2D"/>
    <w:rsid w:val="00C03A83"/>
    <w:rsid w:val="00C0596B"/>
    <w:rsid w:val="00C45D00"/>
    <w:rsid w:val="00C6331C"/>
    <w:rsid w:val="00C76CBA"/>
    <w:rsid w:val="00C77571"/>
    <w:rsid w:val="00C9192B"/>
    <w:rsid w:val="00CA0735"/>
    <w:rsid w:val="00CD6CD0"/>
    <w:rsid w:val="00CF243C"/>
    <w:rsid w:val="00D05A7D"/>
    <w:rsid w:val="00D24EDE"/>
    <w:rsid w:val="00D31657"/>
    <w:rsid w:val="00D40A33"/>
    <w:rsid w:val="00D43CD4"/>
    <w:rsid w:val="00D70F8C"/>
    <w:rsid w:val="00D7753B"/>
    <w:rsid w:val="00D80E2B"/>
    <w:rsid w:val="00D82CD8"/>
    <w:rsid w:val="00D96920"/>
    <w:rsid w:val="00DB2FB0"/>
    <w:rsid w:val="00DB481E"/>
    <w:rsid w:val="00DB577E"/>
    <w:rsid w:val="00DB6FA6"/>
    <w:rsid w:val="00DC1E90"/>
    <w:rsid w:val="00DC6FAE"/>
    <w:rsid w:val="00DC7037"/>
    <w:rsid w:val="00DD00E7"/>
    <w:rsid w:val="00DD679B"/>
    <w:rsid w:val="00DE0B51"/>
    <w:rsid w:val="00DE53B5"/>
    <w:rsid w:val="00DE6E85"/>
    <w:rsid w:val="00E02DF9"/>
    <w:rsid w:val="00E34A75"/>
    <w:rsid w:val="00E37420"/>
    <w:rsid w:val="00E37E01"/>
    <w:rsid w:val="00E4457F"/>
    <w:rsid w:val="00E62799"/>
    <w:rsid w:val="00E77B7D"/>
    <w:rsid w:val="00E81778"/>
    <w:rsid w:val="00E91CB8"/>
    <w:rsid w:val="00E91E88"/>
    <w:rsid w:val="00E944DF"/>
    <w:rsid w:val="00EA66BD"/>
    <w:rsid w:val="00EA6DB0"/>
    <w:rsid w:val="00EB6765"/>
    <w:rsid w:val="00ED7E2E"/>
    <w:rsid w:val="00EE6B49"/>
    <w:rsid w:val="00F068EF"/>
    <w:rsid w:val="00F06A38"/>
    <w:rsid w:val="00F129B0"/>
    <w:rsid w:val="00F37F94"/>
    <w:rsid w:val="00F605B5"/>
    <w:rsid w:val="00F65B65"/>
    <w:rsid w:val="00F70261"/>
    <w:rsid w:val="00F71453"/>
    <w:rsid w:val="00F72029"/>
    <w:rsid w:val="00F906AD"/>
    <w:rsid w:val="00F97C29"/>
    <w:rsid w:val="00FB43FF"/>
    <w:rsid w:val="00FE7F0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B5ACA"/>
    <w:rPr>
      <w:rFonts w:ascii="微软雅黑" w:hAnsi="微软雅黑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8B5ACA"/>
    <w:pPr>
      <w:keepNext/>
      <w:keepLines/>
      <w:numPr>
        <w:numId w:val="1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ACA"/>
    <w:pPr>
      <w:keepNext/>
      <w:keepLines/>
      <w:numPr>
        <w:numId w:val="14"/>
      </w:numPr>
      <w:spacing w:before="200" w:after="0"/>
      <w:outlineLvl w:val="1"/>
    </w:pPr>
    <w:rPr>
      <w:rFonts w:eastAsiaTheme="majorEastAsia" w:cstheme="majorBidi"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5ACA"/>
    <w:pPr>
      <w:keepNext/>
      <w:keepLines/>
      <w:numPr>
        <w:numId w:val="15"/>
      </w:numPr>
      <w:spacing w:before="200" w:after="0"/>
      <w:outlineLvl w:val="2"/>
    </w:pPr>
    <w:rPr>
      <w:rFonts w:eastAsiaTheme="majorEastAsia" w:cstheme="majorBidi"/>
      <w:b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5ACA"/>
    <w:rPr>
      <w:rFonts w:ascii="微软雅黑" w:eastAsiaTheme="majorEastAsia" w:hAnsi="微软雅黑" w:cstheme="majorBidi"/>
      <w:bCs/>
      <w:sz w:val="28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8B5ACA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8B5ACA"/>
    <w:pPr>
      <w:pBdr>
        <w:bottom w:val="single" w:sz="8" w:space="4" w:color="4F81BD" w:themeColor="accent1"/>
      </w:pBdr>
      <w:spacing w:after="300"/>
      <w:contextualSpacing/>
      <w:jc w:val="center"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B5AC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40"/>
      <w:szCs w:val="52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B6FA6"/>
    <w:pPr>
      <w:spacing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B6FA6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B5ACA"/>
    <w:rPr>
      <w:rFonts w:ascii="微软雅黑" w:eastAsiaTheme="majorEastAsia" w:hAnsi="微软雅黑" w:cstheme="majorBidi"/>
      <w:bCs/>
      <w:color w:val="000000" w:themeColor="text1"/>
      <w:sz w:val="24"/>
    </w:rPr>
  </w:style>
  <w:style w:type="paragraph" w:styleId="ListParagraph">
    <w:name w:val="List Paragraph"/>
    <w:basedOn w:val="Normal"/>
    <w:uiPriority w:val="34"/>
    <w:qFormat/>
    <w:rsid w:val="008B5A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55D5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5D5E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D70F8C"/>
    <w:pPr>
      <w:autoSpaceDE w:val="0"/>
      <w:autoSpaceDN w:val="0"/>
      <w:adjustRightInd w:val="0"/>
      <w:spacing w:after="0"/>
    </w:pPr>
    <w:rPr>
      <w:rFonts w:ascii="宋体" w:eastAsia="宋体" w:cs="宋体"/>
      <w:color w:val="000000"/>
      <w:sz w:val="24"/>
      <w:szCs w:val="24"/>
    </w:rPr>
  </w:style>
  <w:style w:type="character" w:customStyle="1" w:styleId="apple-converted-space">
    <w:name w:val="apple-converted-space"/>
    <w:basedOn w:val="DefaultParagraphFont"/>
    <w:rsid w:val="00F71453"/>
  </w:style>
  <w:style w:type="paragraph" w:styleId="NormalWeb">
    <w:name w:val="Normal (Web)"/>
    <w:basedOn w:val="Normal"/>
    <w:uiPriority w:val="99"/>
    <w:semiHidden/>
    <w:unhideWhenUsed/>
    <w:rsid w:val="00EE6B49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rsid w:val="00A0040C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0040C"/>
    <w:rPr>
      <w:rFonts w:ascii="微软雅黑" w:hAnsi="微软雅黑"/>
      <w:sz w:val="24"/>
    </w:rPr>
  </w:style>
  <w:style w:type="paragraph" w:styleId="Footer">
    <w:name w:val="footer"/>
    <w:basedOn w:val="Normal"/>
    <w:link w:val="FooterChar"/>
    <w:uiPriority w:val="99"/>
    <w:unhideWhenUsed/>
    <w:rsid w:val="00A0040C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0040C"/>
    <w:rPr>
      <w:rFonts w:ascii="微软雅黑" w:hAnsi="微软雅黑"/>
      <w:sz w:val="24"/>
    </w:rPr>
  </w:style>
  <w:style w:type="character" w:styleId="Strong">
    <w:name w:val="Strong"/>
    <w:basedOn w:val="DefaultParagraphFont"/>
    <w:uiPriority w:val="22"/>
    <w:qFormat/>
    <w:rsid w:val="0052249B"/>
    <w:rPr>
      <w:b/>
      <w:bCs/>
    </w:rPr>
  </w:style>
  <w:style w:type="character" w:customStyle="1" w:styleId="apple-tab-span">
    <w:name w:val="apple-tab-span"/>
    <w:basedOn w:val="DefaultParagraphFont"/>
    <w:rsid w:val="001A1533"/>
  </w:style>
  <w:style w:type="table" w:styleId="TableGrid">
    <w:name w:val="Table Grid"/>
    <w:basedOn w:val="TableNormal"/>
    <w:uiPriority w:val="59"/>
    <w:rsid w:val="00B47F32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245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85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1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457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1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8334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9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6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46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0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1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6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49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2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xiaoxiazhang1\Desktop\&#25105;&#30340;&#27169;&#26495;&#25991;&#26723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我的模板文档.dotx</Template>
  <TotalTime>1109</TotalTime>
  <Pages>27</Pages>
  <Words>1943</Words>
  <Characters>11079</Characters>
  <Application>Microsoft Office Word</Application>
  <DocSecurity>0</DocSecurity>
  <Lines>92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xiaoxiazhang1</dc:creator>
  <cp:lastModifiedBy>xiaoxiazhang1</cp:lastModifiedBy>
  <cp:revision>308</cp:revision>
  <dcterms:created xsi:type="dcterms:W3CDTF">2015-07-10T06:18:00Z</dcterms:created>
  <dcterms:modified xsi:type="dcterms:W3CDTF">2016-05-24T07:39:00Z</dcterms:modified>
</cp:coreProperties>
</file>