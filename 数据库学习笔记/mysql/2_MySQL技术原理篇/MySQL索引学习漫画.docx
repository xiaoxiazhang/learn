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5D4FF3" w:rsidP="005D4FF3">
      <w:pPr>
        <w:pStyle w:val="Title"/>
      </w:pPr>
      <w:r w:rsidRPr="005D4FF3">
        <w:t>MySQL</w:t>
      </w:r>
      <w:r w:rsidRPr="005D4FF3">
        <w:t>索引学习漫画</w:t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1894008"/>
            <wp:effectExtent l="19050" t="0" r="0" b="0"/>
            <wp:docPr id="4" name="Picture 4" descr="http://shp.qpic.cn/bizmp/iciaW8ibhaG6vMjTDanNn96vgk1Nsm4miaWuWWD3TzUqwWKxLP8AuFC5d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hp.qpic.cn/bizmp/iciaW8ibhaG6vMjTDanNn96vgk1Nsm4miaWuWWD3TzUqwWKxLP8AuFC5dQ/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5207583"/>
            <wp:effectExtent l="19050" t="0" r="0" b="0"/>
            <wp:docPr id="7" name="Picture 7" descr="http://shp.qpic.cn/bizmp/iciaW8ibhaG6vMjTDanNn96vgk1Nsm4miaWu2VD1leE1rwBROwSnnziaJ9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hp.qpic.cn/bizmp/iciaW8ibhaG6vMjTDanNn96vgk1Nsm4miaWu2VD1leE1rwBROwSnnziaJ9A/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0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1779840"/>
            <wp:effectExtent l="19050" t="0" r="0" b="0"/>
            <wp:docPr id="10" name="Picture 10" descr="http://shp.qpic.cn/bizmp/iciaW8ibhaG6vMjTDanNn96vgk1Nsm4miaWuoDCJUEzksFMIEOeNHdm3G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hp.qpic.cn/bizmp/iciaW8ibhaG6vMjTDanNn96vgk1Nsm4miaWuoDCJUEzksFMIEOeNHdm3Gg/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381625" cy="3419475"/>
            <wp:effectExtent l="19050" t="0" r="9525" b="0"/>
            <wp:docPr id="13" name="Picture 13" descr="http://shp.qpic.cn/bizmp/iciaW8ibhaG6vMjTDanNn96vgk1Nsm4miaWuickEtKECDXjHJYmHzeJAas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hp.qpic.cn/bizmp/iciaW8ibhaG6vMjTDanNn96vgk1Nsm4miaWuickEtKECDXjHJYmHzeJAasw/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381625" cy="2847975"/>
            <wp:effectExtent l="19050" t="0" r="9525" b="0"/>
            <wp:docPr id="16" name="Picture 16" descr="http://shp.qpic.cn/bizmp/iciaW8ibhaG6vMjTDanNn96vgk1Nsm4miaWuickEtKECDXjHJYmHzeJAas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hp.qpic.cn/bizmp/iciaW8ibhaG6vMjTDanNn96vgk1Nsm4miaWuickEtKECDXjHJYmHzeJAasw/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2328819"/>
            <wp:effectExtent l="19050" t="0" r="0" b="0"/>
            <wp:docPr id="19" name="Picture 19" descr="http://shp.qpic.cn/bizmp/iciaW8ibhaG6vMjTDanNn96vgk1Nsm4miaWuvdcc3iar6SgSibK4BSa249J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hp.qpic.cn/bizmp/iciaW8ibhaG6vMjTDanNn96vgk1Nsm4miaWuvdcc3iar6SgSibK4BSa249Jw/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229225" cy="4752975"/>
            <wp:effectExtent l="19050" t="0" r="9525" b="0"/>
            <wp:docPr id="22" name="Picture 22" descr="http://shp.qpic.cn/bizmp/iciaW8ibhaG6vMjTDanNn96vgk1Nsm4miaWuqBW19ylVr68WiblthbrgRH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hp.qpic.cn/bizmp/iciaW8ibhaG6vMjTDanNn96vgk1Nsm4miaWuqBW19ylVr68WiblthbrgRHQ/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3590179"/>
            <wp:effectExtent l="19050" t="0" r="0" b="0"/>
            <wp:docPr id="25" name="Picture 25" descr="http://shp.qpic.cn/bizmp/iciaW8ibhaG6vMjTDanNn96vgk1Nsm4miaWuTShlANE4Wibst07M2rZ8ya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hp.qpic.cn/bizmp/iciaW8ibhaG6vMjTDanNn96vgk1Nsm4miaWuTShlANE4Wibst07M2rZ8yaw/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3584702"/>
            <wp:effectExtent l="19050" t="0" r="0" b="0"/>
            <wp:docPr id="28" name="Picture 28" descr="http://shp.qpic.cn/bizmp/iciaW8ibhaG6vMjTDanNn96vgk1Nsm4miaWuPh9CVbsw6DrexVsV8QRUO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hp.qpic.cn/bizmp/iciaW8ibhaG6vMjTDanNn96vgk1Nsm4miaWuPh9CVbsw6DrexVsV8QRUOw/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4707" cy="2838450"/>
            <wp:effectExtent l="19050" t="0" r="1693" b="0"/>
            <wp:docPr id="31" name="Picture 31" descr="http://shp.qpic.cn/bizmp/iciaW8ibhaG6vMjTDanNn96vgk1Nsm4miaWurGVqf0DsQKhpmYw0ibvJZG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hp.qpic.cn/bizmp/iciaW8ibhaG6vMjTDanNn96vgk1Nsm4miaWurGVqf0DsQKhpmYw0ibvJZGw/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2306" cy="2533650"/>
            <wp:effectExtent l="19050" t="0" r="4094" b="0"/>
            <wp:docPr id="34" name="Picture 34" descr="http://shp.qpic.cn/bizmp/iciaW8ibhaG6vMjTDanNn96vgk1Nsm4miaWuC5ZjMV4fRg93V07opp5jU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hp.qpic.cn/bizmp/iciaW8ibhaG6vMjTDanNn96vgk1Nsm4miaWuC5ZjMV4fRg93V07opp5jUw/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2476500"/>
            <wp:effectExtent l="19050" t="0" r="0" b="0"/>
            <wp:docPr id="37" name="Picture 37" descr="http://shp.qpic.cn/bizmp/iciaW8ibhaG6vMjTDanNn96vgk1Nsm4miaWujQ7Jib3BjianibkZic1EVgA19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hp.qpic.cn/bizmp/iciaW8ibhaG6vMjTDanNn96vgk1Nsm4miaWujQ7Jib3BjianibkZic1EVgA19A/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4456645"/>
            <wp:effectExtent l="19050" t="0" r="0" b="0"/>
            <wp:docPr id="40" name="Picture 40" descr="http://shp.qpic.cn/bizmp/iciaW8ibhaG6vMjTDanNn96vgk1Nsm4miaWuVu22WdiaUUnibKUb3XBqdra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hp.qpic.cn/bizmp/iciaW8ibhaG6vMjTDanNn96vgk1Nsm4miaWuVu22WdiaUUnibKUb3XBqdraw/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3557464"/>
            <wp:effectExtent l="19050" t="0" r="0" b="0"/>
            <wp:docPr id="43" name="Picture 43" descr="http://shp.qpic.cn/bizmp/iciaW8ibhaG6vMjTDanNn96vgk1Nsm4miaWufIPAZ5ER5P1mL2MmGkHxZ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shp.qpic.cn/bizmp/iciaW8ibhaG6vMjTDanNn96vgk1Nsm4miaWufIPAZ5ER5P1mL2MmGkHxZw/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76875" cy="3609975"/>
            <wp:effectExtent l="19050" t="0" r="9525" b="0"/>
            <wp:docPr id="46" name="Picture 46" descr="http://shp.qpic.cn/bizmp/iciaW8ibhaG6vMjTDanNn96vgk1Nsm4miaWuR3Iz4d9e2z4lKz9icpxpsn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hp.qpic.cn/bizmp/iciaW8ibhaG6vMjTDanNn96vgk1Nsm4miaWuR3Iz4d9e2z4lKz9icpxpsnA/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3990975"/>
            <wp:effectExtent l="19050" t="0" r="0" b="0"/>
            <wp:docPr id="49" name="Picture 49" descr="http://shp.qpic.cn/bizmp/iciaW8ibhaG6vMjTDanNn96vgk1Nsm4miaWun1FxtmVR6Y7aT7fdkoJqR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shp.qpic.cn/bizmp/iciaW8ibhaG6vMjTDanNn96vgk1Nsm4miaWun1FxtmVR6Y7aT7fdkoJqRQ/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1680046"/>
            <wp:effectExtent l="19050" t="0" r="0" b="0"/>
            <wp:docPr id="52" name="Picture 52" descr="http://shp.qpic.cn/bizmp/iciaW8ibhaG6vMjTDanNn96vgk1Nsm4miaWuBXic9hc2UiaLJn7rUhVKJ5E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shp.qpic.cn/bizmp/iciaW8ibhaG6vMjTDanNn96vgk1Nsm4miaWuBXic9hc2UiaLJn7rUhVKJ5EA/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990975"/>
            <wp:effectExtent l="19050" t="0" r="0" b="0"/>
            <wp:docPr id="55" name="Picture 55" descr="http://shp.qpic.cn/bizmp/iciaW8ibhaG6vMjTDanNn96vgk1Nsm4miaWugWIbjc3zTU5XHjM9B1Ojt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shp.qpic.cn/bizmp/iciaW8ibhaG6vMjTDanNn96vgk1Nsm4miaWugWIbjc3zTU5XHjM9B1Ojtg/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5060" cy="2266950"/>
            <wp:effectExtent l="19050" t="0" r="1340" b="0"/>
            <wp:docPr id="58" name="Picture 58" descr="http://shp.qpic.cn/bizmp/iciaW8ibhaG6vMjTDanNn96vgk1Nsm4miaWuySIRYECWCvr1UOQ7kkYI8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shp.qpic.cn/bizmp/iciaW8ibhaG6vMjTDanNn96vgk1Nsm4miaWuySIRYECWCvr1UOQ7kkYI8Q/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4029075"/>
            <wp:effectExtent l="19050" t="0" r="0" b="0"/>
            <wp:docPr id="61" name="Picture 61" descr="http://shp.qpic.cn/bizmp/iciaW8ibhaG6vMjTDanNn96vgk1Nsm4miaWumI7D1MXDKOSqgoRL2B7ict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shp.qpic.cn/bizmp/iciaW8ibhaG6vMjTDanNn96vgk1Nsm4miaWumI7D1MXDKOSqgoRL2B7ictw/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229225" cy="3914775"/>
            <wp:effectExtent l="19050" t="0" r="9525" b="0"/>
            <wp:docPr id="64" name="Picture 64" descr="http://shp.qpic.cn/bizmp/iciaW8ibhaG6vMjTDanNn96vgk1Nsm4miaWuZF7MR7VP5R44UYdYxwKgj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shp.qpic.cn/bizmp/iciaW8ibhaG6vMjTDanNn96vgk1Nsm4miaWuZF7MR7VP5R44UYdYxwKgjw/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19725" cy="2314575"/>
            <wp:effectExtent l="19050" t="0" r="9525" b="0"/>
            <wp:docPr id="67" name="Picture 67" descr="http://shp.qpic.cn/bizmp/iciaW8ibhaG6vMjTDanNn96vgk1Nsm4miaWuZ5Zib0shX7drhOulDatqJv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shp.qpic.cn/bizmp/iciaW8ibhaG6vMjTDanNn96vgk1Nsm4miaWuZ5Zib0shX7drhOulDatqJvA/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2443163"/>
            <wp:effectExtent l="19050" t="0" r="0" b="0"/>
            <wp:docPr id="70" name="Picture 70" descr="http://shp.qpic.cn/bizmp/iciaW8ibhaG6vMjTDanNn96vgk1Nsm4miaWuVSRpWXynSueaLrqbQhwQO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shp.qpic.cn/bizmp/iciaW8ibhaG6vMjTDanNn96vgk1Nsm4miaWuVSRpWXynSueaLrqbQhwQOw/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3115229"/>
            <wp:effectExtent l="19050" t="0" r="0" b="0"/>
            <wp:docPr id="73" name="Picture 73" descr="http://shp.qpic.cn/bizmp/iciaW8ibhaG6vMjTDanNn96vgk1Nsm4miaWuBC0posCduydU3PUuWEJyd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shp.qpic.cn/bizmp/iciaW8ibhaG6vMjTDanNn96vgk1Nsm4miaWuBC0posCduydU3PUuWEJydQ/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0703" cy="2466975"/>
            <wp:effectExtent l="19050" t="0" r="5697" b="0"/>
            <wp:docPr id="76" name="Picture 76" descr="http://shp.qpic.cn/bizmp/iciaW8ibhaG6vMjTDanNn96vgk1Nsm4miaWuicf5oZB4KR6pQEibCPP7NzU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shp.qpic.cn/bizmp/iciaW8ibhaG6vMjTDanNn96vgk1Nsm4miaWuicf5oZB4KR6pQEibCPP7NzUA/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2019300"/>
            <wp:effectExtent l="19050" t="0" r="0" b="0"/>
            <wp:docPr id="79" name="Picture 79" descr="http://shp.qpic.cn/bizmp/iciaW8ibhaG6vMjTDanNn96vgk1Nsm4miaWuHv7FQHMIjQhHG5SMKsIUl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shp.qpic.cn/bizmp/iciaW8ibhaG6vMjTDanNn96vgk1Nsm4miaWuHv7FQHMIjQhHG5SMKsIUlA/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0113" cy="3324225"/>
            <wp:effectExtent l="19050" t="0" r="6287" b="0"/>
            <wp:docPr id="82" name="Picture 82" descr="http://shp.qpic.cn/bizmp/iciaW8ibhaG6vMjTDanNn96vgk1Nsm4miaWunygaU5HpcPXFT1rGSrwuy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shp.qpic.cn/bizmp/iciaW8ibhaG6vMjTDanNn96vgk1Nsm4miaWunygaU5HpcPXFT1rGSrwuyg/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248275" cy="3705225"/>
            <wp:effectExtent l="19050" t="0" r="9525" b="0"/>
            <wp:docPr id="85" name="Picture 85" descr="http://shp.qpic.cn/bizmp/iciaW8ibhaG6vMjTDanNn96vgk1Nsm4miaWuKJ7cvt2hxv0iaJDYMmGjdQQ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shp.qpic.cn/bizmp/iciaW8ibhaG6vMjTDanNn96vgk1Nsm4miaWuKJ7cvt2hxv0iaJDYMmGjdQQ/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1513490"/>
            <wp:effectExtent l="19050" t="0" r="0" b="0"/>
            <wp:docPr id="88" name="Picture 88" descr="http://shp.qpic.cn/bizmp/iciaW8ibhaG6vMjTDanNn96vgk1Nsm4miaWueZDEyLQvf3qhs81HbAbmC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shp.qpic.cn/bizmp/iciaW8ibhaG6vMjTDanNn96vgk1Nsm4miaWueZDEyLQvf3qhs81HbAbmCw/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3419475"/>
            <wp:effectExtent l="19050" t="0" r="0" b="0"/>
            <wp:docPr id="91" name="Picture 91" descr="http://shp.qpic.cn/bizmp/iciaW8ibhaG6vMjTDanNn96vgk1Nsm4miaWuaUQthq1mkibNic2Wm8xwpZ2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shp.qpic.cn/bizmp/iciaW8ibhaG6vMjTDanNn96vgk1Nsm4miaWuaUQthq1mkibNic2Wm8xwpZ2g/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4442136"/>
            <wp:effectExtent l="19050" t="0" r="0" b="0"/>
            <wp:docPr id="94" name="Picture 94" descr="http://shp.qpic.cn/bizmp/iciaW8ibhaG6vMjTDanNn96vgk1Nsm4miaWu7H8u8qGeWVqgzian6js3g5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shp.qpic.cn/bizmp/iciaW8ibhaG6vMjTDanNn96vgk1Nsm4miaWu7H8u8qGeWVqgzian6js3g5g/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lastRenderedPageBreak/>
        <w:drawing>
          <wp:inline distT="0" distB="0" distL="0" distR="0">
            <wp:extent cx="5486400" cy="4442136"/>
            <wp:effectExtent l="19050" t="0" r="0" b="0"/>
            <wp:docPr id="97" name="Picture 97" descr="http://shp.qpic.cn/bizmp/iciaW8ibhaG6vMjTDanNn96vgk1Nsm4miaWu7H8u8qGeWVqgzian6js3g5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shp.qpic.cn/bizmp/iciaW8ibhaG6vMjTDanNn96vgk1Nsm4miaWu7H8u8qGeWVqgzian6js3g5g/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0" w:rsidRDefault="00792640" w:rsidP="00792640">
      <w:r>
        <w:rPr>
          <w:noProof/>
        </w:rPr>
        <w:drawing>
          <wp:inline distT="0" distB="0" distL="0" distR="0">
            <wp:extent cx="5486400" cy="2641900"/>
            <wp:effectExtent l="19050" t="0" r="0" b="0"/>
            <wp:docPr id="100" name="Picture 100" descr="http://shp.qpic.cn/bizmp/iciaW8ibhaG6vMjTDanNn96vgk1Nsm4miaWuVAwVuuuyud0YLFdcuvhO5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shp.qpic.cn/bizmp/iciaW8ibhaG6vMjTDanNn96vgk1Nsm4miaWuVAwVuuuyud0YLFdcuvhO5g/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C" w:rsidRDefault="0040390C" w:rsidP="00792640">
      <w:r>
        <w:rPr>
          <w:noProof/>
        </w:rPr>
        <w:lastRenderedPageBreak/>
        <w:drawing>
          <wp:inline distT="0" distB="0" distL="0" distR="0">
            <wp:extent cx="5480480" cy="3438525"/>
            <wp:effectExtent l="19050" t="0" r="5920" b="0"/>
            <wp:docPr id="103" name="Picture 103" descr="http://shp.qpic.cn/bizmp/iciaW8ibhaG6vMjTDanNn96vgk1Nsm4miaWu0XVzsSz0yCMHjT7FmPRl6w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shp.qpic.cn/bizmp/iciaW8ibhaG6vMjTDanNn96vgk1Nsm4miaWu0XVzsSz0yCMHjT7FmPRl6w/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C" w:rsidRPr="00792640" w:rsidRDefault="0040390C" w:rsidP="00792640">
      <w:r>
        <w:rPr>
          <w:noProof/>
        </w:rPr>
        <w:lastRenderedPageBreak/>
        <w:drawing>
          <wp:inline distT="0" distB="0" distL="0" distR="0">
            <wp:extent cx="5479959" cy="1333500"/>
            <wp:effectExtent l="19050" t="0" r="6441" b="0"/>
            <wp:docPr id="106" name="Picture 106" descr="http://shp.qpic.cn/bizmp/iciaW8ibhaG6vMjTDanNn96vgk1Nsm4miaWukWTWTdhCBY3VzJj5oeYWs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shp.qpic.cn/bizmp/iciaW8ibhaG6vMjTDanNn96vgk1Nsm4miaWukWTWTdhCBY3VzJj5oeYWsA/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4210493"/>
            <wp:effectExtent l="19050" t="0" r="0" b="0"/>
            <wp:docPr id="109" name="Picture 109" descr="http://shp.qpic.cn/bizmp/iciaW8ibhaG6vMjTDanNn96vgk1Nsm4miaWuTppAGMYcO6mLWiaEZoCKszg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shp.qpic.cn/bizmp/iciaW8ibhaG6vMjTDanNn96vgk1Nsm4miaWuTppAGMYcO6mLWiaEZoCKszg/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390C" w:rsidRPr="00792640" w:rsidSect="00C03A83">
      <w:footerReference w:type="default" r:id="rId4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0B23" w:rsidRDefault="00EB0B23" w:rsidP="00EA7208">
      <w:pPr>
        <w:spacing w:after="0"/>
      </w:pPr>
      <w:r>
        <w:separator/>
      </w:r>
    </w:p>
  </w:endnote>
  <w:endnote w:type="continuationSeparator" w:id="1">
    <w:p w:rsidR="00EB0B23" w:rsidRDefault="00EB0B23" w:rsidP="00EA720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589245"/>
      <w:docPartObj>
        <w:docPartGallery w:val="Page Numbers (Bottom of Page)"/>
        <w:docPartUnique/>
      </w:docPartObj>
    </w:sdtPr>
    <w:sdtContent>
      <w:p w:rsidR="00EA7208" w:rsidRDefault="00EA7208">
        <w:pPr>
          <w:pStyle w:val="Footer"/>
          <w:jc w:val="right"/>
        </w:pPr>
        <w:fldSimple w:instr=" PAGE   \* MERGEFORMAT ">
          <w:r w:rsidR="006700F2">
            <w:rPr>
              <w:noProof/>
            </w:rPr>
            <w:t>16</w:t>
          </w:r>
        </w:fldSimple>
      </w:p>
    </w:sdtContent>
  </w:sdt>
  <w:p w:rsidR="00EA7208" w:rsidRDefault="00EA72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0B23" w:rsidRDefault="00EB0B23" w:rsidP="00EA7208">
      <w:pPr>
        <w:spacing w:after="0"/>
      </w:pPr>
      <w:r>
        <w:separator/>
      </w:r>
    </w:p>
  </w:footnote>
  <w:footnote w:type="continuationSeparator" w:id="1">
    <w:p w:rsidR="00EB0B23" w:rsidRDefault="00EB0B23" w:rsidP="00EA720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3E381D"/>
    <w:multiLevelType w:val="hybridMultilevel"/>
    <w:tmpl w:val="FBE41540"/>
    <w:lvl w:ilvl="0" w:tplc="5C9666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</w:num>
  <w:num w:numId="5">
    <w:abstractNumId w:val="2"/>
  </w:num>
  <w:num w:numId="6">
    <w:abstractNumId w:val="1"/>
  </w:num>
  <w:num w:numId="7">
    <w:abstractNumId w:val="0"/>
  </w:num>
  <w:num w:numId="8">
    <w:abstractNumId w:val="2"/>
  </w:num>
  <w:num w:numId="9">
    <w:abstractNumId w:val="1"/>
  </w:num>
  <w:num w:numId="10">
    <w:abstractNumId w:val="0"/>
  </w:num>
  <w:num w:numId="11">
    <w:abstractNumId w:val="2"/>
  </w:num>
  <w:num w:numId="12">
    <w:abstractNumId w:val="1"/>
  </w:num>
  <w:num w:numId="13">
    <w:abstractNumId w:val="0"/>
  </w:num>
  <w:num w:numId="14">
    <w:abstractNumId w:val="2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D4FF3"/>
    <w:rsid w:val="000D1286"/>
    <w:rsid w:val="0040390C"/>
    <w:rsid w:val="00562410"/>
    <w:rsid w:val="005D4FF3"/>
    <w:rsid w:val="006700F2"/>
    <w:rsid w:val="00792640"/>
    <w:rsid w:val="008261CD"/>
    <w:rsid w:val="008B5ACA"/>
    <w:rsid w:val="008C5117"/>
    <w:rsid w:val="00904415"/>
    <w:rsid w:val="0098493D"/>
    <w:rsid w:val="0099619D"/>
    <w:rsid w:val="009D5000"/>
    <w:rsid w:val="00A4401A"/>
    <w:rsid w:val="00C03A83"/>
    <w:rsid w:val="00D24EDE"/>
    <w:rsid w:val="00D80E2B"/>
    <w:rsid w:val="00DB6FA6"/>
    <w:rsid w:val="00DE6E85"/>
    <w:rsid w:val="00EA7208"/>
    <w:rsid w:val="00EB0B23"/>
    <w:rsid w:val="00EF3DCE"/>
    <w:rsid w:val="00F37F94"/>
    <w:rsid w:val="00F90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4FF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F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7208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7208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EA7208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A7208"/>
    <w:rPr>
      <w:rFonts w:ascii="微软雅黑" w:hAnsi="微软雅黑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79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58</TotalTime>
  <Pages>16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8</cp:revision>
  <dcterms:created xsi:type="dcterms:W3CDTF">2016-05-11T03:04:00Z</dcterms:created>
  <dcterms:modified xsi:type="dcterms:W3CDTF">2016-05-11T04:02:00Z</dcterms:modified>
</cp:coreProperties>
</file>